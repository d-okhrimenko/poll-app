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B79D" w14:textId="0EE59CE8" w:rsidR="003C5E46" w:rsidRPr="00CB7735" w:rsidRDefault="003001BE" w:rsidP="00605C69">
      <w:pPr>
        <w:pStyle w:val="Title"/>
        <w:ind w:hanging="90"/>
        <w:jc w:val="left"/>
        <w:rPr>
          <w:rFonts w:ascii="Segoe UI" w:hAnsi="Segoe UI" w:cs="Segoe UI"/>
          <w:b/>
          <w:bCs/>
          <w:color w:val="0070C0"/>
          <w:lang w:val="uk-UA"/>
        </w:rPr>
      </w:pPr>
      <w:r w:rsidRPr="00CB7735">
        <w:rPr>
          <w:rFonts w:ascii="Segoe UI" w:hAnsi="Segoe UI" w:cs="Segoe UI"/>
          <w:b/>
          <w:bCs/>
          <w:color w:val="0070C0"/>
          <w:lang w:val="uk-UA"/>
        </w:rPr>
        <w:t>Poll App Backlog</w:t>
      </w:r>
    </w:p>
    <w:p w14:paraId="464ABC1B" w14:textId="77777777" w:rsidR="003C5E46" w:rsidRPr="00CB7735" w:rsidRDefault="003C5E46" w:rsidP="00CD3801">
      <w:pPr>
        <w:rPr>
          <w:rFonts w:ascii="Segoe UI" w:hAnsi="Segoe UI" w:cs="Segoe UI"/>
          <w:lang w:val="uk-UA"/>
        </w:rPr>
      </w:pPr>
    </w:p>
    <w:tbl>
      <w:tblPr>
        <w:tblW w:w="738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1404"/>
        <w:gridCol w:w="1026"/>
        <w:gridCol w:w="990"/>
        <w:gridCol w:w="3960"/>
      </w:tblGrid>
      <w:tr w:rsidR="00A85415" w:rsidRPr="00CB7735" w14:paraId="5303331F" w14:textId="77777777" w:rsidTr="0089666A">
        <w:trPr>
          <w:cantSplit/>
        </w:trPr>
        <w:tc>
          <w:tcPr>
            <w:tcW w:w="1404" w:type="dxa"/>
            <w:shd w:val="clear" w:color="auto" w:fill="227ACB"/>
          </w:tcPr>
          <w:p w14:paraId="3C1F28E2" w14:textId="6AFFC0F7" w:rsidR="00A85415" w:rsidRPr="00CB7735" w:rsidRDefault="00A85415" w:rsidP="0089666A">
            <w:pPr>
              <w:pStyle w:val="Heading1"/>
              <w:ind w:left="-20"/>
              <w:rPr>
                <w:rFonts w:ascii="Segoe UI" w:hAnsi="Segoe UI" w:cs="Segoe UI"/>
                <w:sz w:val="22"/>
                <w:szCs w:val="22"/>
                <w:lang w:val="uk-UA"/>
              </w:rPr>
            </w:pPr>
            <w:r w:rsidRPr="00CB7735">
              <w:rPr>
                <w:rFonts w:ascii="Segoe UI" w:hAnsi="Segoe UI" w:cs="Segoe UI"/>
                <w:color w:val="FFFFFF" w:themeColor="background1"/>
                <w:sz w:val="22"/>
                <w:szCs w:val="22"/>
                <w:lang w:val="uk-UA"/>
              </w:rPr>
              <w:t>№ урок</w:t>
            </w:r>
            <w:r w:rsidR="00DF1EB3" w:rsidRPr="00CB7735">
              <w:rPr>
                <w:rFonts w:ascii="Segoe UI" w:hAnsi="Segoe UI" w:cs="Segoe UI"/>
                <w:color w:val="FFFFFF" w:themeColor="background1"/>
                <w:sz w:val="22"/>
                <w:szCs w:val="22"/>
                <w:lang w:val="uk-UA"/>
              </w:rPr>
              <w:t>у</w:t>
            </w:r>
            <w:r w:rsidRPr="00CB7735">
              <w:rPr>
                <w:rFonts w:ascii="Segoe UI" w:hAnsi="Segoe UI" w:cs="Segoe UI"/>
                <w:color w:val="FFFFFF" w:themeColor="background1"/>
                <w:sz w:val="22"/>
                <w:szCs w:val="22"/>
                <w:lang w:val="uk-UA"/>
              </w:rPr>
              <w:t>:</w:t>
            </w:r>
          </w:p>
        </w:tc>
        <w:tc>
          <w:tcPr>
            <w:tcW w:w="1026" w:type="dxa"/>
          </w:tcPr>
          <w:p w14:paraId="12702E1C" w14:textId="370B95C0" w:rsidR="00A85415" w:rsidRPr="00CB7735" w:rsidRDefault="00436F8D" w:rsidP="00CD3801">
            <w:pPr>
              <w:rPr>
                <w:rFonts w:ascii="Segoe UI" w:hAnsi="Segoe UI" w:cs="Segoe UI"/>
                <w:bCs/>
                <w:sz w:val="22"/>
                <w:szCs w:val="22"/>
                <w:lang w:val="uk-UA"/>
              </w:rPr>
            </w:pPr>
            <w:r w:rsidRPr="00CB7735">
              <w:rPr>
                <w:rFonts w:ascii="Segoe UI" w:hAnsi="Segoe UI" w:cs="Segoe UI"/>
                <w:bCs/>
                <w:sz w:val="22"/>
                <w:szCs w:val="22"/>
                <w:lang w:val="uk-UA"/>
              </w:rPr>
              <w:t>9</w:t>
            </w:r>
            <w:r w:rsidR="0089666A" w:rsidRPr="00CB7735">
              <w:rPr>
                <w:rFonts w:ascii="Segoe UI" w:hAnsi="Segoe UI" w:cs="Segoe UI"/>
                <w:bCs/>
                <w:sz w:val="22"/>
                <w:szCs w:val="22"/>
                <w:lang w:val="uk-UA"/>
              </w:rPr>
              <w:t>-11</w:t>
            </w:r>
          </w:p>
        </w:tc>
        <w:tc>
          <w:tcPr>
            <w:tcW w:w="990" w:type="dxa"/>
            <w:shd w:val="clear" w:color="auto" w:fill="227ACB"/>
          </w:tcPr>
          <w:p w14:paraId="74A5B100" w14:textId="77777777" w:rsidR="00A85415" w:rsidRPr="00CB7735" w:rsidRDefault="00A85415" w:rsidP="00CD3801">
            <w:pPr>
              <w:pStyle w:val="Heading1"/>
              <w:rPr>
                <w:rFonts w:ascii="Segoe UI" w:hAnsi="Segoe UI" w:cs="Segoe UI"/>
                <w:sz w:val="22"/>
                <w:szCs w:val="22"/>
                <w:lang w:val="uk-UA"/>
              </w:rPr>
            </w:pPr>
            <w:r w:rsidRPr="00CB7735">
              <w:rPr>
                <w:rFonts w:ascii="Segoe UI" w:hAnsi="Segoe UI" w:cs="Segoe UI"/>
                <w:color w:val="FFFFFF" w:themeColor="background1"/>
                <w:sz w:val="22"/>
                <w:szCs w:val="22"/>
                <w:lang w:val="uk-UA"/>
              </w:rPr>
              <w:t>Курс:</w:t>
            </w:r>
          </w:p>
        </w:tc>
        <w:tc>
          <w:tcPr>
            <w:tcW w:w="3960" w:type="dxa"/>
          </w:tcPr>
          <w:p w14:paraId="13843C1F" w14:textId="74EA312E" w:rsidR="00A85415" w:rsidRPr="00CB7735" w:rsidRDefault="0089666A" w:rsidP="004C7A99">
            <w:pPr>
              <w:rPr>
                <w:rFonts w:ascii="Segoe UI" w:hAnsi="Segoe UI" w:cs="Segoe UI"/>
                <w:b/>
                <w:bCs/>
                <w:sz w:val="22"/>
                <w:szCs w:val="22"/>
                <w:lang w:val="uk-UA"/>
              </w:rPr>
            </w:pPr>
            <w:r w:rsidRPr="00CB7735">
              <w:rPr>
                <w:rFonts w:ascii="Segoe UI" w:hAnsi="Segoe UI" w:cs="Segoe UI"/>
                <w:sz w:val="22"/>
                <w:szCs w:val="22"/>
                <w:lang w:val="uk-UA"/>
              </w:rPr>
              <w:t>Angular Essentials</w:t>
            </w:r>
          </w:p>
        </w:tc>
      </w:tr>
    </w:tbl>
    <w:p w14:paraId="3865B079" w14:textId="77777777" w:rsidR="000720DA" w:rsidRPr="00CB7735" w:rsidRDefault="000720DA" w:rsidP="00CD3801">
      <w:pPr>
        <w:pStyle w:val="BodyText"/>
        <w:rPr>
          <w:rFonts w:ascii="Segoe UI" w:hAnsi="Segoe UI" w:cs="Segoe UI"/>
          <w:sz w:val="18"/>
          <w:szCs w:val="18"/>
          <w:lang w:val="uk-UA"/>
        </w:rPr>
      </w:pPr>
    </w:p>
    <w:p w14:paraId="302FD83E" w14:textId="77777777" w:rsidR="00316F78" w:rsidRPr="00CB7735" w:rsidRDefault="00316F78" w:rsidP="00CD3801">
      <w:pPr>
        <w:pStyle w:val="BodyText"/>
        <w:rPr>
          <w:rFonts w:ascii="Segoe UI" w:hAnsi="Segoe UI" w:cs="Segoe UI"/>
          <w:sz w:val="18"/>
          <w:szCs w:val="18"/>
          <w:lang w:val="uk-UA"/>
        </w:rPr>
      </w:pPr>
    </w:p>
    <w:p w14:paraId="36878489" w14:textId="3F9E37B2" w:rsidR="000720DA" w:rsidRPr="00CB7735" w:rsidRDefault="00605C69" w:rsidP="00605C69">
      <w:pPr>
        <w:pStyle w:val="Heading1"/>
        <w:shd w:val="clear" w:color="auto" w:fill="227ACB"/>
        <w:ind w:left="-90" w:right="-783"/>
        <w:rPr>
          <w:rFonts w:ascii="Segoe UI" w:hAnsi="Segoe UI" w:cs="Segoe UI"/>
          <w:color w:val="FFFFFF" w:themeColor="background1"/>
          <w:sz w:val="22"/>
          <w:szCs w:val="22"/>
          <w:lang w:val="uk-UA"/>
        </w:rPr>
      </w:pPr>
      <w:r w:rsidRPr="00CB7735">
        <w:rPr>
          <w:rFonts w:ascii="Segoe UI" w:hAnsi="Segoe UI" w:cs="Segoe UI"/>
          <w:color w:val="FFFFFF" w:themeColor="background1"/>
          <w:sz w:val="22"/>
          <w:szCs w:val="22"/>
          <w:lang w:val="uk-UA"/>
        </w:rPr>
        <w:t xml:space="preserve">Ціль </w:t>
      </w:r>
    </w:p>
    <w:p w14:paraId="07F45696" w14:textId="77777777" w:rsidR="000720DA" w:rsidRPr="00CB7735" w:rsidRDefault="000720DA" w:rsidP="00CD3801">
      <w:pPr>
        <w:pStyle w:val="BodyText"/>
        <w:rPr>
          <w:rFonts w:ascii="Segoe UI" w:hAnsi="Segoe UI" w:cs="Segoe UI"/>
          <w:sz w:val="18"/>
          <w:szCs w:val="18"/>
          <w:lang w:val="uk-UA"/>
        </w:rPr>
      </w:pPr>
    </w:p>
    <w:p w14:paraId="04561D23" w14:textId="5CD4A20C" w:rsidR="00DF1EB3" w:rsidRPr="00CB7735" w:rsidRDefault="0089666A" w:rsidP="00DF1EB3">
      <w:pPr>
        <w:pStyle w:val="BodyText"/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Протягом трьох уроків практики ви будете розробляти застосунок PollApp - у якому адміністратор може створювати, редагувати, дублювати та видаляти опитування, а користувач - голосувати в них і переглядати результати. Адмін працює зі списком опитувань, має можливість фільтрації й пагінації, а на окремих сторінках керує змістом одного опитування: назвою, питанням і варіантами відповідей. Користувач може проголосувати лише один раз, після чого бачить блок із результатами у вигляді діаграми. Також у нього є сторінка історії, де відображаються всі опитування, у яких він брав участь, з можливістю повернутися та переглянути результати ще раз. Проєкт включає роботу з Reactive Forms, маршрутизацією, guard’ами, HTTP-запитами та базовою валідацією даних. Завдання PollApp - навчити будувати повноцінний клієнтський застосунок із реальними сценаріями взаємодії з бекенд.</w:t>
      </w:r>
    </w:p>
    <w:p w14:paraId="1E03A844" w14:textId="77777777" w:rsidR="0089666A" w:rsidRPr="00CB7735" w:rsidRDefault="0089666A" w:rsidP="00DF1EB3">
      <w:pPr>
        <w:pStyle w:val="BodyText"/>
        <w:rPr>
          <w:rFonts w:ascii="Segoe UI" w:hAnsi="Segoe UI" w:cs="Segoe UI"/>
          <w:sz w:val="18"/>
          <w:szCs w:val="18"/>
          <w:lang w:val="uk-UA"/>
        </w:rPr>
      </w:pPr>
    </w:p>
    <w:p w14:paraId="151D4DBA" w14:textId="60A237A5" w:rsidR="000720DA" w:rsidRPr="00CB7735" w:rsidRDefault="0089666A" w:rsidP="00605C69">
      <w:pPr>
        <w:pStyle w:val="Heading1"/>
        <w:shd w:val="clear" w:color="auto" w:fill="227ACB"/>
        <w:ind w:left="-90" w:right="-783"/>
        <w:rPr>
          <w:rFonts w:ascii="Segoe UI" w:hAnsi="Segoe UI" w:cs="Segoe UI"/>
          <w:b w:val="0"/>
          <w:bCs w:val="0"/>
          <w:color w:val="FFFFFF" w:themeColor="background1"/>
          <w:sz w:val="22"/>
          <w:szCs w:val="22"/>
          <w:lang w:val="uk-UA"/>
        </w:rPr>
      </w:pPr>
      <w:r w:rsidRPr="00CB7735">
        <w:rPr>
          <w:rFonts w:ascii="Segoe UI" w:hAnsi="Segoe UI" w:cs="Segoe UI"/>
          <w:color w:val="FFFFFF" w:themeColor="background1"/>
          <w:sz w:val="22"/>
          <w:szCs w:val="22"/>
          <w:lang w:val="uk-UA"/>
        </w:rPr>
        <w:t>Перелік задач</w:t>
      </w:r>
    </w:p>
    <w:p w14:paraId="78F8C2EC" w14:textId="1172CDE6" w:rsidR="007B03C2" w:rsidRPr="00CB7735" w:rsidRDefault="007B03C2" w:rsidP="00CB7735">
      <w:pPr>
        <w:rPr>
          <w:lang w:val="uk-UA"/>
        </w:rPr>
      </w:pPr>
    </w:p>
    <w:p w14:paraId="7F4B1FA3" w14:textId="06F9D211" w:rsidR="00CB7735" w:rsidRPr="00CB7735" w:rsidRDefault="00CB7735" w:rsidP="00CB7735">
      <w:pPr>
        <w:rPr>
          <w:rFonts w:ascii="Segoe UI" w:hAnsi="Segoe UI" w:cs="Segoe UI"/>
          <w:sz w:val="22"/>
          <w:szCs w:val="22"/>
          <w:lang w:val="uk-UA"/>
        </w:rPr>
      </w:pPr>
      <w:hyperlink w:anchor="_Задача_1._Розділити" w:history="1"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 xml:space="preserve">User Story 1. Список опитувань </w:t>
        </w:r>
        <w:r>
          <w:rPr>
            <w:rStyle w:val="Hyperlink"/>
            <w:rFonts w:ascii="Segoe UI" w:hAnsi="Segoe UI" w:cs="Segoe UI"/>
            <w:sz w:val="22"/>
            <w:szCs w:val="22"/>
            <w:lang w:val="uk-UA"/>
          </w:rPr>
          <w:t>в панелі</w:t>
        </w:r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 xml:space="preserve"> адмін</w:t>
        </w:r>
        <w:r>
          <w:rPr>
            <w:rStyle w:val="Hyperlink"/>
            <w:rFonts w:ascii="Segoe UI" w:hAnsi="Segoe UI" w:cs="Segoe UI"/>
            <w:sz w:val="22"/>
            <w:szCs w:val="22"/>
            <w:lang w:val="uk-UA"/>
          </w:rPr>
          <w:t>істрування</w:t>
        </w:r>
      </w:hyperlink>
    </w:p>
    <w:p w14:paraId="62A3D6F0" w14:textId="2A19ADB3" w:rsidR="007B03C2" w:rsidRPr="00CB7735" w:rsidRDefault="007B03C2" w:rsidP="00CB7735">
      <w:pPr>
        <w:rPr>
          <w:rFonts w:ascii="Segoe UI" w:hAnsi="Segoe UI" w:cs="Segoe UI"/>
          <w:sz w:val="22"/>
          <w:szCs w:val="22"/>
          <w:lang w:val="uk-UA"/>
        </w:rPr>
      </w:pPr>
      <w:hyperlink w:anchor="_User_Story_2." w:history="1"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>User Story 2. Створення та редагування опитування</w:t>
        </w:r>
      </w:hyperlink>
    </w:p>
    <w:p w14:paraId="5EAEACF8" w14:textId="77777777" w:rsidR="00CB7735" w:rsidRPr="00CB7735" w:rsidRDefault="003001BE" w:rsidP="00CB7735">
      <w:pPr>
        <w:rPr>
          <w:rFonts w:ascii="Segoe UI" w:hAnsi="Segoe UI" w:cs="Segoe UI"/>
          <w:sz w:val="22"/>
          <w:szCs w:val="22"/>
          <w:lang w:val="uk-UA"/>
        </w:rPr>
      </w:pPr>
      <w:hyperlink w:anchor="_User_Story_3." w:history="1"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>User Story 3. Відображення результатів опитування</w:t>
        </w:r>
      </w:hyperlink>
      <w:r w:rsidRPr="00CB7735">
        <w:rPr>
          <w:rFonts w:ascii="Segoe UI" w:hAnsi="Segoe UI" w:cs="Segoe UI"/>
          <w:sz w:val="22"/>
          <w:szCs w:val="22"/>
          <w:lang w:val="uk-UA"/>
        </w:rPr>
        <w:t xml:space="preserve"> </w:t>
      </w:r>
    </w:p>
    <w:p w14:paraId="21D147A4" w14:textId="428E15AB" w:rsidR="00CB7735" w:rsidRPr="00CB7735" w:rsidRDefault="00CB7735" w:rsidP="00CB7735">
      <w:pPr>
        <w:rPr>
          <w:rFonts w:ascii="Segoe UI" w:hAnsi="Segoe UI" w:cs="Segoe UI"/>
          <w:sz w:val="22"/>
          <w:szCs w:val="22"/>
          <w:lang w:val="uk-UA"/>
        </w:rPr>
      </w:pPr>
      <w:hyperlink w:anchor="_User_story_4._2" w:history="1">
        <w:r w:rsidRPr="00CB7735">
          <w:rPr>
            <w:rStyle w:val="Hyperlink"/>
            <w:rFonts w:ascii="Segoe UI" w:eastAsia="SimSun" w:hAnsi="Segoe UI" w:cs="Segoe UI"/>
            <w:sz w:val="22"/>
            <w:szCs w:val="22"/>
            <w:lang w:val="uk-UA"/>
          </w:rPr>
          <w:t xml:space="preserve">User </w:t>
        </w:r>
        <w:r>
          <w:rPr>
            <w:rStyle w:val="Hyperlink"/>
            <w:rFonts w:ascii="Segoe UI" w:eastAsia="SimSun" w:hAnsi="Segoe UI" w:cs="Segoe UI"/>
            <w:sz w:val="22"/>
            <w:szCs w:val="22"/>
            <w:lang w:val="en-US"/>
          </w:rPr>
          <w:t>S</w:t>
        </w:r>
        <w:r w:rsidRPr="00CB7735">
          <w:rPr>
            <w:rStyle w:val="Hyperlink"/>
            <w:rFonts w:ascii="Segoe UI" w:eastAsia="SimSun" w:hAnsi="Segoe UI" w:cs="Segoe UI"/>
            <w:sz w:val="22"/>
            <w:szCs w:val="22"/>
            <w:lang w:val="uk-UA"/>
          </w:rPr>
          <w:t>tory 4. Список опитувань для користувача</w:t>
        </w:r>
      </w:hyperlink>
    </w:p>
    <w:p w14:paraId="3FF7F91E" w14:textId="527D5DFC" w:rsidR="00CB7735" w:rsidRPr="00CB7735" w:rsidRDefault="00CB7735" w:rsidP="00CB7735">
      <w:pPr>
        <w:rPr>
          <w:rFonts w:ascii="Segoe UI" w:hAnsi="Segoe UI" w:cs="Segoe UI"/>
          <w:sz w:val="22"/>
          <w:szCs w:val="22"/>
          <w:lang w:val="uk-UA"/>
        </w:rPr>
      </w:pPr>
      <w:hyperlink w:anchor="_User_Story_4." w:history="1"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>User Story 5. Проходження опитування</w:t>
        </w:r>
      </w:hyperlink>
    </w:p>
    <w:p w14:paraId="094A13A9" w14:textId="33D2A1EC" w:rsidR="00175F5E" w:rsidRPr="00CB7735" w:rsidRDefault="00175F5E" w:rsidP="00CB7735">
      <w:pPr>
        <w:rPr>
          <w:rFonts w:ascii="Segoe UI" w:hAnsi="Segoe UI" w:cs="Segoe UI"/>
          <w:sz w:val="22"/>
          <w:szCs w:val="22"/>
          <w:lang w:val="uk-UA"/>
        </w:rPr>
      </w:pPr>
      <w:hyperlink w:anchor="_User_Story_4._1" w:history="1"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 xml:space="preserve">User Story </w:t>
        </w:r>
        <w:r w:rsidR="00CB7735"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>6</w:t>
        </w:r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>. Історія пройдених опитувань.</w:t>
        </w:r>
      </w:hyperlink>
    </w:p>
    <w:p w14:paraId="0137B81A" w14:textId="77777777" w:rsidR="00DF1EB3" w:rsidRPr="00CB7735" w:rsidRDefault="00DF1EB3" w:rsidP="00DF1EB3">
      <w:pPr>
        <w:pStyle w:val="BodyText"/>
        <w:rPr>
          <w:rFonts w:ascii="Segoe UI" w:hAnsi="Segoe UI" w:cs="Segoe UI"/>
          <w:sz w:val="22"/>
          <w:szCs w:val="22"/>
          <w:lang w:val="uk-UA"/>
        </w:rPr>
      </w:pPr>
    </w:p>
    <w:p w14:paraId="0529805B" w14:textId="1D5B9AC2" w:rsidR="000720DA" w:rsidRPr="00CB7735" w:rsidRDefault="0089666A" w:rsidP="00605C69">
      <w:pPr>
        <w:pStyle w:val="Heading1"/>
        <w:shd w:val="clear" w:color="auto" w:fill="227ACB"/>
        <w:ind w:left="-90" w:right="-783"/>
        <w:rPr>
          <w:rFonts w:ascii="Segoe UI" w:hAnsi="Segoe UI" w:cs="Segoe UI"/>
          <w:b w:val="0"/>
          <w:bCs w:val="0"/>
          <w:color w:val="FFFFFF" w:themeColor="background1"/>
          <w:sz w:val="22"/>
          <w:szCs w:val="22"/>
          <w:lang w:val="uk-UA"/>
        </w:rPr>
      </w:pPr>
      <w:r w:rsidRPr="00CB7735">
        <w:rPr>
          <w:rFonts w:ascii="Segoe UI" w:hAnsi="Segoe UI" w:cs="Segoe UI"/>
          <w:color w:val="FFFFFF" w:themeColor="background1"/>
          <w:sz w:val="22"/>
          <w:szCs w:val="22"/>
          <w:lang w:val="uk-UA"/>
        </w:rPr>
        <w:t>Підготовка</w:t>
      </w:r>
    </w:p>
    <w:p w14:paraId="139DCFB0" w14:textId="038EEA41" w:rsidR="000720DA" w:rsidRPr="00CB7735" w:rsidRDefault="000720DA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5263D3CF" w14:textId="77777777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Код проєкту можна знайти в матеріалах до уроку 9. Проєкт складається з двох частин: backend – API, створений за допомогою Node.js, та frontend – базова структура Angular-застосунку з авторизацією та реєстрацією, яку потрібно буде розширити в рамках практичних завдань.</w:t>
      </w:r>
    </w:p>
    <w:p w14:paraId="5AC18B35" w14:textId="77777777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Для запуску API виконайте в директорії backend такі команди:</w:t>
      </w:r>
    </w:p>
    <w:p w14:paraId="76CC5A79" w14:textId="77777777" w:rsidR="00F45661" w:rsidRPr="00CB7735" w:rsidRDefault="00F45661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5EE016BE" w14:textId="09AC111C" w:rsidR="00F45661" w:rsidRPr="00A26ADB" w:rsidRDefault="00F45661" w:rsidP="00CD3801">
      <w:pPr>
        <w:rPr>
          <w:rFonts w:ascii="Consolas" w:hAnsi="Consolas" w:cs="Segoe UI"/>
          <w:sz w:val="22"/>
          <w:szCs w:val="22"/>
          <w:lang w:val="uk-UA"/>
        </w:rPr>
      </w:pPr>
      <w:r w:rsidRPr="00CB7735">
        <w:rPr>
          <w:rFonts w:ascii="Consolas" w:hAnsi="Consolas" w:cs="Segoe UI"/>
          <w:sz w:val="22"/>
          <w:szCs w:val="22"/>
          <w:lang w:val="uk-UA"/>
        </w:rPr>
        <w:t>npm inst</w:t>
      </w:r>
      <w:r w:rsidR="00CD4F18">
        <w:rPr>
          <w:rFonts w:ascii="Consolas" w:hAnsi="Consolas" w:cs="Segoe UI"/>
          <w:sz w:val="22"/>
          <w:szCs w:val="22"/>
          <w:lang w:val="en-US"/>
        </w:rPr>
        <w:t>a</w:t>
      </w:r>
      <w:r w:rsidRPr="00CB7735">
        <w:rPr>
          <w:rFonts w:ascii="Consolas" w:hAnsi="Consolas" w:cs="Segoe UI"/>
          <w:sz w:val="22"/>
          <w:szCs w:val="22"/>
          <w:lang w:val="uk-UA"/>
        </w:rPr>
        <w:t>ll</w:t>
      </w:r>
    </w:p>
    <w:p w14:paraId="2B6A81B4" w14:textId="1F13F627" w:rsidR="00F45661" w:rsidRPr="002F6072" w:rsidRDefault="00F45661" w:rsidP="00CD3801">
      <w:pPr>
        <w:rPr>
          <w:rFonts w:ascii="Consolas" w:hAnsi="Consolas" w:cs="Segoe UI"/>
          <w:sz w:val="22"/>
          <w:szCs w:val="22"/>
          <w:lang w:val="en-US"/>
        </w:rPr>
      </w:pPr>
      <w:r w:rsidRPr="00CB7735">
        <w:rPr>
          <w:rFonts w:ascii="Consolas" w:hAnsi="Consolas" w:cs="Segoe UI"/>
          <w:sz w:val="22"/>
          <w:szCs w:val="22"/>
          <w:lang w:val="uk-UA"/>
        </w:rPr>
        <w:t xml:space="preserve">npm run </w:t>
      </w:r>
      <w:r w:rsidR="00014979">
        <w:rPr>
          <w:rFonts w:ascii="Consolas" w:hAnsi="Consolas" w:cs="Segoe UI"/>
          <w:sz w:val="22"/>
          <w:szCs w:val="22"/>
          <w:lang w:val="en-US"/>
        </w:rPr>
        <w:t>start</w:t>
      </w:r>
      <w:r w:rsidR="002F6072">
        <w:rPr>
          <w:rFonts w:ascii="Consolas" w:hAnsi="Consolas" w:cs="Segoe UI"/>
          <w:sz w:val="22"/>
          <w:szCs w:val="22"/>
          <w:lang w:val="en-US"/>
        </w:rPr>
        <w:t xml:space="preserve"> start start </w:t>
      </w:r>
    </w:p>
    <w:p w14:paraId="731DC6E7" w14:textId="77777777" w:rsidR="00F45661" w:rsidRPr="00CB7735" w:rsidRDefault="00F45661" w:rsidP="00CD3801">
      <w:pPr>
        <w:rPr>
          <w:rFonts w:ascii="Consolas" w:hAnsi="Consolas" w:cs="Segoe UI"/>
          <w:sz w:val="22"/>
          <w:szCs w:val="22"/>
          <w:lang w:val="uk-UA"/>
        </w:rPr>
      </w:pPr>
    </w:p>
    <w:p w14:paraId="1187FBA5" w14:textId="300D6FB9" w:rsidR="00F45661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API буде доступне за адресою:</w:t>
      </w:r>
      <w:r w:rsidRPr="00CB7735">
        <w:rPr>
          <w:rFonts w:ascii="Segoe UI" w:hAnsi="Segoe UI" w:cs="Segoe UI"/>
          <w:sz w:val="22"/>
          <w:szCs w:val="22"/>
          <w:lang w:val="uk-UA"/>
        </w:rPr>
        <w:br/>
      </w:r>
      <w:hyperlink r:id="rId8" w:tgtFrame="_new" w:history="1"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>http://localhost:3000/</w:t>
        </w:r>
      </w:hyperlink>
      <w:r w:rsidRPr="00CB7735">
        <w:rPr>
          <w:rFonts w:ascii="Segoe UI" w:hAnsi="Segoe UI" w:cs="Segoe UI"/>
          <w:sz w:val="22"/>
          <w:szCs w:val="22"/>
          <w:lang w:val="uk-UA"/>
        </w:rPr>
        <w:br/>
        <w:t>Документація Swagger:</w:t>
      </w:r>
      <w:r w:rsidRPr="00CB7735">
        <w:rPr>
          <w:rFonts w:ascii="Segoe UI" w:hAnsi="Segoe UI" w:cs="Segoe UI"/>
          <w:sz w:val="22"/>
          <w:szCs w:val="22"/>
          <w:lang w:val="uk-UA"/>
        </w:rPr>
        <w:br/>
      </w:r>
      <w:hyperlink r:id="rId9" w:tgtFrame="_new" w:history="1">
        <w:r w:rsidRPr="00CB7735">
          <w:rPr>
            <w:rStyle w:val="Hyperlink"/>
            <w:rFonts w:ascii="Segoe UI" w:hAnsi="Segoe UI" w:cs="Segoe UI"/>
            <w:sz w:val="22"/>
            <w:szCs w:val="22"/>
            <w:lang w:val="uk-UA"/>
          </w:rPr>
          <w:t>http://localhost:3000/api-docs</w:t>
        </w:r>
      </w:hyperlink>
    </w:p>
    <w:p w14:paraId="32C56BDA" w14:textId="77777777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2C7E1427" w14:textId="3741C79D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Почніть знайомство з проєктом, переглянувши доступні можливості API у Swagger-документації.</w:t>
      </w:r>
    </w:p>
    <w:p w14:paraId="1B4BE302" w14:textId="77777777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57A6F01A" w14:textId="77777777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lastRenderedPageBreak/>
        <w:t>У базі даних уже є створений адміністратор. Дані для входу:</w:t>
      </w:r>
    </w:p>
    <w:p w14:paraId="3A5608FC" w14:textId="5CF1C926" w:rsidR="0080154A" w:rsidRPr="00CB7735" w:rsidRDefault="0080154A" w:rsidP="0080154A">
      <w:pPr>
        <w:numPr>
          <w:ilvl w:val="0"/>
          <w:numId w:val="14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Логін: admin@example.com</w:t>
      </w:r>
    </w:p>
    <w:p w14:paraId="11A388D6" w14:textId="77777777" w:rsidR="0080154A" w:rsidRPr="00CB7735" w:rsidRDefault="0080154A" w:rsidP="0080154A">
      <w:pPr>
        <w:numPr>
          <w:ilvl w:val="0"/>
          <w:numId w:val="14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Пароль: Admin123!</w:t>
      </w:r>
    </w:p>
    <w:p w14:paraId="16DB5DC7" w14:textId="77777777" w:rsidR="00F45661" w:rsidRPr="00CB7735" w:rsidRDefault="00F45661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0BE37F30" w14:textId="77777777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Також є 10 звичайних користувачів без ролей з логінами такого формату:</w:t>
      </w:r>
    </w:p>
    <w:p w14:paraId="488BC663" w14:textId="7E728EF6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br/>
        <w:t>user${i}@example.com</w:t>
      </w:r>
      <w:r w:rsidRPr="00CB7735">
        <w:rPr>
          <w:rFonts w:ascii="Segoe UI" w:hAnsi="Segoe UI" w:cs="Segoe UI"/>
          <w:sz w:val="22"/>
          <w:szCs w:val="22"/>
          <w:lang w:val="uk-UA"/>
        </w:rPr>
        <w:br/>
        <w:t>та паролями: User${i}123!</w:t>
      </w:r>
      <w:r w:rsidRPr="00CB7735">
        <w:rPr>
          <w:rFonts w:ascii="Segoe UI" w:hAnsi="Segoe UI" w:cs="Segoe UI"/>
          <w:sz w:val="22"/>
          <w:szCs w:val="22"/>
          <w:lang w:val="uk-UA"/>
        </w:rPr>
        <w:br/>
        <w:t>де ${i} – номер від 1 до 10</w:t>
      </w:r>
    </w:p>
    <w:p w14:paraId="349C4E10" w14:textId="77777777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159DF655" w14:textId="43DCDC34" w:rsidR="00F45661" w:rsidRDefault="0080154A" w:rsidP="00CD3801">
      <w:pPr>
        <w:rPr>
          <w:rFonts w:ascii="Segoe UI" w:hAnsi="Segoe UI" w:cs="Segoe UI"/>
          <w:sz w:val="22"/>
          <w:szCs w:val="22"/>
          <w:lang w:val="en-US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Запустіть Angular-застосунок та проаналізуйте, як працює авторизація користувачів і наявні компоненти застосунку.</w:t>
      </w:r>
    </w:p>
    <w:p w14:paraId="2111A0E8" w14:textId="77777777" w:rsidR="00CD4F18" w:rsidRDefault="00CD4F18" w:rsidP="00CD3801">
      <w:pPr>
        <w:rPr>
          <w:rFonts w:ascii="Segoe UI" w:hAnsi="Segoe UI" w:cs="Segoe UI"/>
          <w:sz w:val="22"/>
          <w:szCs w:val="22"/>
          <w:lang w:val="en-US"/>
        </w:rPr>
      </w:pPr>
    </w:p>
    <w:p w14:paraId="63E5BE2B" w14:textId="508CCBD5" w:rsidR="00CD4F18" w:rsidRDefault="00CD4F18" w:rsidP="00CD3801">
      <w:pPr>
        <w:rPr>
          <w:rFonts w:ascii="Segoe UI" w:hAnsi="Segoe UI" w:cs="Segoe UI"/>
          <w:sz w:val="22"/>
          <w:szCs w:val="22"/>
          <w:lang w:val="en-US"/>
        </w:rPr>
      </w:pPr>
      <w:r>
        <w:rPr>
          <w:rFonts w:ascii="Segoe UI" w:hAnsi="Segoe UI" w:cs="Segoe UI"/>
          <w:sz w:val="22"/>
          <w:szCs w:val="22"/>
        </w:rPr>
        <w:t xml:space="preserve">Для запуску </w:t>
      </w:r>
      <w:r>
        <w:rPr>
          <w:rFonts w:ascii="Segoe UI" w:hAnsi="Segoe UI" w:cs="Segoe UI"/>
          <w:sz w:val="22"/>
          <w:szCs w:val="22"/>
          <w:lang w:val="en-US"/>
        </w:rPr>
        <w:t xml:space="preserve">frontend </w:t>
      </w:r>
      <w:r>
        <w:rPr>
          <w:rFonts w:ascii="Segoe UI" w:hAnsi="Segoe UI" w:cs="Segoe UI"/>
          <w:sz w:val="22"/>
          <w:szCs w:val="22"/>
        </w:rPr>
        <w:t xml:space="preserve">застосунку використовуйте команду </w:t>
      </w:r>
    </w:p>
    <w:p w14:paraId="3B95C2C3" w14:textId="0B87465C" w:rsidR="00CD4F18" w:rsidRPr="00CD4F18" w:rsidRDefault="00CD4F18" w:rsidP="00CD3801">
      <w:pPr>
        <w:rPr>
          <w:rFonts w:ascii="Consolas" w:hAnsi="Consolas" w:cs="Segoe UI"/>
          <w:sz w:val="22"/>
          <w:szCs w:val="22"/>
          <w:lang w:val="en-US"/>
        </w:rPr>
      </w:pPr>
      <w:r w:rsidRPr="00CD4F18">
        <w:rPr>
          <w:rFonts w:ascii="Consolas" w:hAnsi="Consolas" w:cs="Segoe UI"/>
          <w:sz w:val="22"/>
          <w:szCs w:val="22"/>
          <w:lang w:val="en-US"/>
        </w:rPr>
        <w:t>npm install</w:t>
      </w:r>
    </w:p>
    <w:p w14:paraId="0A33D30C" w14:textId="40DA82D9" w:rsidR="00CD4F18" w:rsidRPr="00CD4F18" w:rsidRDefault="00CD4F18" w:rsidP="00CD3801">
      <w:pPr>
        <w:rPr>
          <w:rFonts w:ascii="Consolas" w:hAnsi="Consolas" w:cs="Segoe UI"/>
          <w:sz w:val="22"/>
          <w:szCs w:val="22"/>
          <w:lang w:val="en-US"/>
        </w:rPr>
      </w:pPr>
      <w:r w:rsidRPr="00CD4F18">
        <w:rPr>
          <w:rFonts w:ascii="Consolas" w:hAnsi="Consolas" w:cs="Segoe UI"/>
          <w:sz w:val="22"/>
          <w:szCs w:val="22"/>
          <w:lang w:val="en-US"/>
        </w:rPr>
        <w:t>npm run start</w:t>
      </w:r>
    </w:p>
    <w:p w14:paraId="7E7C0248" w14:textId="77777777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28355D91" w14:textId="0BF39CD7" w:rsidR="000720DA" w:rsidRPr="00CB7735" w:rsidRDefault="0080154A" w:rsidP="00605C69">
      <w:pPr>
        <w:pStyle w:val="Heading1"/>
        <w:shd w:val="clear" w:color="auto" w:fill="227ACB"/>
        <w:ind w:left="-90" w:right="-783"/>
        <w:rPr>
          <w:rFonts w:ascii="Segoe UI" w:hAnsi="Segoe UI" w:cs="Segoe UI"/>
          <w:b w:val="0"/>
          <w:bCs w:val="0"/>
          <w:color w:val="FFFFFF" w:themeColor="background1"/>
          <w:sz w:val="22"/>
          <w:szCs w:val="22"/>
          <w:lang w:val="uk-UA"/>
        </w:rPr>
      </w:pPr>
      <w:r w:rsidRPr="00CB7735">
        <w:rPr>
          <w:rFonts w:ascii="Segoe UI" w:hAnsi="Segoe UI" w:cs="Segoe UI"/>
          <w:color w:val="FFFFFF" w:themeColor="background1"/>
          <w:sz w:val="22"/>
          <w:szCs w:val="22"/>
          <w:lang w:val="uk-UA"/>
        </w:rPr>
        <w:t>Задачі</w:t>
      </w:r>
    </w:p>
    <w:p w14:paraId="3AB53A53" w14:textId="77777777" w:rsidR="00E857BF" w:rsidRPr="00CB7735" w:rsidRDefault="00E857BF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4C7B0689" w14:textId="23D72C84" w:rsidR="0080154A" w:rsidRPr="00CB7735" w:rsidRDefault="00436F8D" w:rsidP="00436F8D">
      <w:pPr>
        <w:pStyle w:val="Heading1"/>
        <w:rPr>
          <w:rFonts w:ascii="Segoe UI" w:hAnsi="Segoe UI" w:cs="Segoe UI"/>
          <w:sz w:val="22"/>
          <w:szCs w:val="22"/>
          <w:lang w:val="uk-UA"/>
        </w:rPr>
      </w:pPr>
      <w:bookmarkStart w:id="0" w:name="_Задача_1._Розділити"/>
      <w:bookmarkStart w:id="1" w:name="_User_Story_1."/>
      <w:bookmarkEnd w:id="0"/>
      <w:bookmarkEnd w:id="1"/>
      <w:r w:rsidRPr="00CB7735">
        <w:rPr>
          <w:rFonts w:ascii="Segoe UI" w:hAnsi="Segoe UI" w:cs="Segoe UI"/>
          <w:sz w:val="22"/>
          <w:szCs w:val="22"/>
          <w:lang w:val="uk-UA"/>
        </w:rPr>
        <w:t xml:space="preserve">User Story </w:t>
      </w:r>
      <w:r w:rsidR="0080154A" w:rsidRPr="00CB7735">
        <w:rPr>
          <w:rFonts w:ascii="Segoe UI" w:hAnsi="Segoe UI" w:cs="Segoe UI"/>
          <w:sz w:val="22"/>
          <w:szCs w:val="22"/>
          <w:lang w:val="uk-UA"/>
        </w:rPr>
        <w:t xml:space="preserve">1. </w:t>
      </w:r>
      <w:r w:rsidRPr="00CB7735">
        <w:rPr>
          <w:rFonts w:ascii="Segoe UI" w:hAnsi="Segoe UI" w:cs="Segoe UI"/>
          <w:sz w:val="22"/>
          <w:szCs w:val="22"/>
          <w:lang w:val="uk-UA"/>
        </w:rPr>
        <w:t>Список</w:t>
      </w:r>
      <w:r w:rsidR="0080154A" w:rsidRPr="00CB7735">
        <w:rPr>
          <w:rFonts w:ascii="Segoe UI" w:hAnsi="Segoe UI" w:cs="Segoe UI"/>
          <w:sz w:val="22"/>
          <w:szCs w:val="22"/>
          <w:lang w:val="uk-UA"/>
        </w:rPr>
        <w:t xml:space="preserve"> опитувань</w:t>
      </w:r>
      <w:r w:rsidR="00CB7735" w:rsidRPr="00CB7735">
        <w:rPr>
          <w:rFonts w:ascii="Segoe UI" w:hAnsi="Segoe UI" w:cs="Segoe UI"/>
          <w:sz w:val="22"/>
          <w:szCs w:val="22"/>
          <w:lang w:val="uk-UA"/>
        </w:rPr>
        <w:t xml:space="preserve"> </w:t>
      </w:r>
      <w:r w:rsidR="00CB7735">
        <w:rPr>
          <w:rFonts w:ascii="Segoe UI" w:hAnsi="Segoe UI" w:cs="Segoe UI"/>
          <w:sz w:val="22"/>
          <w:szCs w:val="22"/>
          <w:lang w:val="uk-UA"/>
        </w:rPr>
        <w:t>в панелі адміністрування</w:t>
      </w:r>
      <w:r w:rsidR="0080154A" w:rsidRPr="00CB7735">
        <w:rPr>
          <w:rFonts w:ascii="Segoe UI" w:hAnsi="Segoe UI" w:cs="Segoe UI"/>
          <w:sz w:val="22"/>
          <w:szCs w:val="22"/>
          <w:lang w:val="uk-UA"/>
        </w:rPr>
        <w:t xml:space="preserve"> </w:t>
      </w:r>
    </w:p>
    <w:p w14:paraId="5D7F188E" w14:textId="43794EE8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 </w:t>
      </w:r>
      <w:r w:rsidRPr="00CB7735">
        <w:rPr>
          <w:rFonts w:ascii="Segoe UI" w:hAnsi="Segoe UI" w:cs="Segoe UI"/>
          <w:sz w:val="22"/>
          <w:szCs w:val="22"/>
          <w:lang w:val="uk-UA"/>
        </w:rPr>
        <w:br/>
        <w:t xml:space="preserve">Як адміністратор я хочу мати окремі екрани для списку опитувань та редагування одного опитування, щоб працювати з кожним опитуванням </w:t>
      </w:r>
      <w:r w:rsidR="00436F8D" w:rsidRPr="00CB7735">
        <w:rPr>
          <w:rFonts w:ascii="Segoe UI" w:hAnsi="Segoe UI" w:cs="Segoe UI"/>
          <w:sz w:val="22"/>
          <w:szCs w:val="22"/>
          <w:lang w:val="uk-UA"/>
        </w:rPr>
        <w:t>окремо та мати можливість побачити усі опитування</w:t>
      </w:r>
    </w:p>
    <w:p w14:paraId="756CD35B" w14:textId="77777777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</w:p>
    <w:p w14:paraId="6FDDD97F" w14:textId="77777777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Опис</w:t>
      </w:r>
      <w:r w:rsidRPr="00CB7735">
        <w:rPr>
          <w:rFonts w:ascii="Segoe UI" w:hAnsi="Segoe UI" w:cs="Segoe UI"/>
          <w:sz w:val="22"/>
          <w:szCs w:val="22"/>
          <w:lang w:val="uk-UA"/>
        </w:rPr>
        <w:br/>
        <w:t>Винести список опитувань в один standalone component, а форму створення/редагування - в інший. Налаштувати маршрути між ними.</w:t>
      </w:r>
    </w:p>
    <w:p w14:paraId="70A1A30A" w14:textId="77777777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</w:p>
    <w:p w14:paraId="2CEDDC24" w14:textId="77777777" w:rsidR="0080154A" w:rsidRPr="00CB7735" w:rsidRDefault="0080154A" w:rsidP="0080154A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Acceptance Criteria</w:t>
      </w:r>
    </w:p>
    <w:p w14:paraId="3C23266C" w14:textId="77777777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Існує маршрут /admin/polls для перегляду списку опитувань.</w:t>
      </w:r>
    </w:p>
    <w:p w14:paraId="2B85D2CE" w14:textId="77777777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Існує маршрут /admin/polls/:id для перегляду/редагування конкретного опитування.</w:t>
      </w:r>
    </w:p>
    <w:p w14:paraId="47F4ECF2" w14:textId="06D4909E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Компонент списку не містить форми редагування, тільки список та дії (перехід, створити</w:t>
      </w:r>
      <w:r w:rsidR="00436F8D" w:rsidRPr="00CB7735">
        <w:rPr>
          <w:rFonts w:ascii="Segoe UI" w:hAnsi="Segoe UI" w:cs="Segoe UI"/>
          <w:sz w:val="22"/>
          <w:szCs w:val="22"/>
          <w:lang w:val="uk-UA"/>
        </w:rPr>
        <w:t>, видалити</w:t>
      </w:r>
      <w:r w:rsidRPr="00CB7735">
        <w:rPr>
          <w:rFonts w:ascii="Segoe UI" w:hAnsi="Segoe UI" w:cs="Segoe UI"/>
          <w:sz w:val="22"/>
          <w:szCs w:val="22"/>
          <w:lang w:val="uk-UA"/>
        </w:rPr>
        <w:t>).</w:t>
      </w:r>
    </w:p>
    <w:p w14:paraId="1A32DE07" w14:textId="77777777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Компонент редагування не містить списку, тільки форму редагування одного опитування.</w:t>
      </w:r>
    </w:p>
    <w:p w14:paraId="2C7C6B6A" w14:textId="77777777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При кліку на назву опитування в списку відбувається навігація на /admin/polls/:id.</w:t>
      </w:r>
    </w:p>
    <w:p w14:paraId="3C31962D" w14:textId="77777777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При кліку на кнопку “Створити опитування” відбувається навігація на /admin/polls/new.</w:t>
      </w:r>
    </w:p>
    <w:p w14:paraId="555B1FED" w14:textId="77777777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Невідомий id в маршруті призводить до повідомлення про помилку або стану “Опитування не знайдено”.</w:t>
      </w:r>
    </w:p>
    <w:p w14:paraId="23E4B04D" w14:textId="77777777" w:rsidR="0080154A" w:rsidRPr="00CB7735" w:rsidRDefault="0080154A" w:rsidP="0080154A">
      <w:pPr>
        <w:numPr>
          <w:ilvl w:val="0"/>
          <w:numId w:val="16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Всі admin-маршрути захищені guard (наприклад, AdminGuard).</w:t>
      </w:r>
    </w:p>
    <w:p w14:paraId="5D6099CA" w14:textId="77777777" w:rsidR="0080154A" w:rsidRPr="00CB7735" w:rsidRDefault="0080154A" w:rsidP="0080154A">
      <w:pPr>
        <w:rPr>
          <w:rFonts w:ascii="Segoe UI" w:hAnsi="Segoe UI" w:cs="Segoe UI"/>
          <w:sz w:val="22"/>
          <w:szCs w:val="22"/>
          <w:lang w:val="uk-UA"/>
        </w:rPr>
      </w:pPr>
    </w:p>
    <w:p w14:paraId="5B040C6B" w14:textId="3622ACB9" w:rsidR="00436F8D" w:rsidRPr="00CB7735" w:rsidRDefault="0080154A" w:rsidP="00436F8D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Technical Note</w:t>
      </w:r>
    </w:p>
    <w:p w14:paraId="700B1D62" w14:textId="492D2BB6" w:rsidR="00436F8D" w:rsidRPr="00CB7735" w:rsidRDefault="00436F8D" w:rsidP="0080154A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Реалізований базовий сервіс PollService для роботи з опитуваннями.</w:t>
      </w:r>
    </w:p>
    <w:p w14:paraId="5C379F58" w14:textId="78DCCAE7" w:rsidR="0080154A" w:rsidRPr="00CB7735" w:rsidRDefault="0080154A" w:rsidP="00436F8D">
      <w:pPr>
        <w:numPr>
          <w:ilvl w:val="0"/>
          <w:numId w:val="1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 xml:space="preserve">Створити AdminPollListComponent </w:t>
      </w:r>
    </w:p>
    <w:p w14:paraId="5CE8EA54" w14:textId="36AD12B9" w:rsidR="0080154A" w:rsidRPr="00CB7735" w:rsidRDefault="0080154A" w:rsidP="00436F8D">
      <w:pPr>
        <w:numPr>
          <w:ilvl w:val="0"/>
          <w:numId w:val="1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lastRenderedPageBreak/>
        <w:t>Створити AdminPollEditComponent</w:t>
      </w:r>
    </w:p>
    <w:p w14:paraId="6E727FEA" w14:textId="08BB1E31" w:rsidR="0080154A" w:rsidRPr="00CB7735" w:rsidRDefault="0080154A" w:rsidP="00436F8D">
      <w:pPr>
        <w:numPr>
          <w:ilvl w:val="0"/>
          <w:numId w:val="1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 xml:space="preserve">Оновити </w:t>
      </w:r>
      <w:r w:rsidR="00436F8D" w:rsidRPr="00CB7735">
        <w:rPr>
          <w:rFonts w:ascii="Segoe UI" w:hAnsi="Segoe UI" w:cs="Segoe UI"/>
          <w:sz w:val="22"/>
          <w:szCs w:val="22"/>
          <w:lang w:val="uk-UA"/>
        </w:rPr>
        <w:t>маршрути</w:t>
      </w:r>
    </w:p>
    <w:p w14:paraId="39A22753" w14:textId="77777777" w:rsidR="0080154A" w:rsidRPr="00CB7735" w:rsidRDefault="0080154A" w:rsidP="00436F8D">
      <w:pPr>
        <w:numPr>
          <w:ilvl w:val="0"/>
          <w:numId w:val="1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Використовувати RouterLink для навігації між компонентами.</w:t>
      </w:r>
    </w:p>
    <w:p w14:paraId="545ECDBC" w14:textId="77777777" w:rsidR="0080154A" w:rsidRPr="00CB7735" w:rsidRDefault="0080154A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319C9F38" w14:textId="77777777" w:rsidR="00436F8D" w:rsidRPr="00CB7735" w:rsidRDefault="00436F8D" w:rsidP="00CD3801">
      <w:pPr>
        <w:rPr>
          <w:rFonts w:ascii="Segoe UI" w:hAnsi="Segoe UI" w:cs="Segoe UI"/>
          <w:sz w:val="22"/>
          <w:szCs w:val="22"/>
          <w:lang w:val="uk-UA"/>
        </w:rPr>
      </w:pPr>
    </w:p>
    <w:p w14:paraId="7DD711CE" w14:textId="5227936D" w:rsidR="00436F8D" w:rsidRPr="00CB7735" w:rsidRDefault="00436F8D" w:rsidP="00436F8D">
      <w:pPr>
        <w:pStyle w:val="Heading1"/>
        <w:rPr>
          <w:rFonts w:ascii="Segoe UI" w:hAnsi="Segoe UI" w:cs="Segoe UI"/>
          <w:sz w:val="22"/>
          <w:szCs w:val="22"/>
          <w:lang w:val="uk-UA"/>
        </w:rPr>
      </w:pPr>
      <w:bookmarkStart w:id="2" w:name="_User_Story_2."/>
      <w:bookmarkEnd w:id="2"/>
      <w:r w:rsidRPr="00CB7735">
        <w:rPr>
          <w:rFonts w:ascii="Segoe UI" w:hAnsi="Segoe UI" w:cs="Segoe UI"/>
          <w:sz w:val="22"/>
          <w:szCs w:val="22"/>
          <w:lang w:val="uk-UA"/>
        </w:rPr>
        <w:t>User Story 2. Створення та редагування опитування</w:t>
      </w:r>
    </w:p>
    <w:p w14:paraId="3ED30ED0" w14:textId="77777777" w:rsidR="00436F8D" w:rsidRPr="00CB7735" w:rsidRDefault="00436F8D" w:rsidP="00436F8D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 </w:t>
      </w:r>
    </w:p>
    <w:p w14:paraId="170FB0AF" w14:textId="5D7706B5" w:rsidR="00436F8D" w:rsidRPr="00CB7735" w:rsidRDefault="00436F8D" w:rsidP="00436F8D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User Story</w:t>
      </w:r>
      <w:r w:rsidRPr="00CB7735">
        <w:rPr>
          <w:rFonts w:ascii="Segoe UI" w:hAnsi="Segoe UI" w:cs="Segoe UI"/>
          <w:sz w:val="22"/>
          <w:szCs w:val="22"/>
          <w:lang w:val="uk-UA"/>
        </w:rPr>
        <w:br/>
        <w:t>Як адміністратор я хочу створювати опитування те редагувати текст питання та варіанти відповідей існуючих опитувань, щоб оновлювати зміст без створення нового опитування.</w:t>
      </w:r>
    </w:p>
    <w:p w14:paraId="50161157" w14:textId="77777777" w:rsidR="00436F8D" w:rsidRPr="00CB7735" w:rsidRDefault="00436F8D" w:rsidP="00436F8D">
      <w:pPr>
        <w:rPr>
          <w:rFonts w:ascii="Segoe UI" w:hAnsi="Segoe UI" w:cs="Segoe UI"/>
          <w:sz w:val="22"/>
          <w:szCs w:val="22"/>
          <w:lang w:val="uk-UA"/>
        </w:rPr>
      </w:pPr>
    </w:p>
    <w:p w14:paraId="4FF9DF4C" w14:textId="6198D1A6" w:rsidR="00436F8D" w:rsidRPr="00CB7735" w:rsidRDefault="00436F8D" w:rsidP="00436F8D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Опис</w:t>
      </w:r>
      <w:r w:rsidRPr="00CB7735">
        <w:rPr>
          <w:rFonts w:ascii="Segoe UI" w:hAnsi="Segoe UI" w:cs="Segoe UI"/>
          <w:sz w:val="22"/>
          <w:szCs w:val="22"/>
          <w:lang w:val="uk-UA"/>
        </w:rPr>
        <w:br/>
      </w:r>
      <w:r w:rsidR="007B03C2" w:rsidRPr="00CB7735">
        <w:rPr>
          <w:rFonts w:ascii="Segoe UI" w:hAnsi="Segoe UI" w:cs="Segoe UI"/>
          <w:sz w:val="22"/>
          <w:szCs w:val="22"/>
          <w:lang w:val="uk-UA"/>
        </w:rPr>
        <w:t>Реалізувати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 форму </w:t>
      </w:r>
      <w:r w:rsidR="007B03C2" w:rsidRPr="00CB7735">
        <w:rPr>
          <w:rFonts w:ascii="Segoe UI" w:hAnsi="Segoe UI" w:cs="Segoe UI"/>
          <w:sz w:val="22"/>
          <w:szCs w:val="22"/>
          <w:lang w:val="uk-UA"/>
        </w:rPr>
        <w:t>створення/</w:t>
      </w:r>
      <w:r w:rsidRPr="00CB7735">
        <w:rPr>
          <w:rFonts w:ascii="Segoe UI" w:hAnsi="Segoe UI" w:cs="Segoe UI"/>
          <w:sz w:val="22"/>
          <w:szCs w:val="22"/>
          <w:lang w:val="uk-UA"/>
        </w:rPr>
        <w:t>редагування</w:t>
      </w:r>
      <w:r w:rsidR="007B03C2" w:rsidRPr="00CB7735">
        <w:rPr>
          <w:rFonts w:ascii="Segoe UI" w:hAnsi="Segoe UI" w:cs="Segoe UI"/>
          <w:sz w:val="22"/>
          <w:szCs w:val="22"/>
          <w:lang w:val="uk-UA"/>
        </w:rPr>
        <w:t>, додати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 можливість змінювати текст питання та список варіантів відповідей (додавати, змінювати, видаляти).</w:t>
      </w:r>
    </w:p>
    <w:p w14:paraId="27469870" w14:textId="77777777" w:rsidR="00436F8D" w:rsidRPr="00CB7735" w:rsidRDefault="00436F8D" w:rsidP="00436F8D">
      <w:pPr>
        <w:rPr>
          <w:rFonts w:ascii="Segoe UI" w:hAnsi="Segoe UI" w:cs="Segoe UI"/>
          <w:sz w:val="22"/>
          <w:szCs w:val="22"/>
          <w:lang w:val="uk-UA"/>
        </w:rPr>
      </w:pPr>
    </w:p>
    <w:p w14:paraId="3FF84984" w14:textId="77777777" w:rsidR="00436F8D" w:rsidRPr="00CB7735" w:rsidRDefault="00436F8D" w:rsidP="007B03C2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Acceptance Criteria</w:t>
      </w:r>
    </w:p>
    <w:p w14:paraId="33291DCD" w14:textId="07975D92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На сторінці редагування опитування відображається: текст питання, список варіантів відповідей.</w:t>
      </w:r>
    </w:p>
    <w:p w14:paraId="6152D04E" w14:textId="2456533C" w:rsidR="007B03C2" w:rsidRPr="00CB7735" w:rsidRDefault="007B03C2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Можна створити нове опитування заповнивши форму</w:t>
      </w:r>
    </w:p>
    <w:p w14:paraId="4B691AF0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Можна додати новий варіант відповіді (кнопка “Додати варіант”).</w:t>
      </w:r>
    </w:p>
    <w:p w14:paraId="1A3B3E62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Можна змінити текст існуючого варіанту.</w:t>
      </w:r>
    </w:p>
    <w:p w14:paraId="6DD4FD3B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Можна видалити варіант (за умови, що залишається мінімум 2 варіанти).</w:t>
      </w:r>
    </w:p>
    <w:p w14:paraId="1F03B327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Поле назви обов’язкове, мінімальна довжина, наприклад, 3 символи.</w:t>
      </w:r>
    </w:p>
    <w:p w14:paraId="6BFC963D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Текст питання обов’язковий.</w:t>
      </w:r>
    </w:p>
    <w:p w14:paraId="541C8F68" w14:textId="1898A91E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При збереженні викликається відповідний метод PollService (</w:t>
      </w:r>
      <w:r w:rsidR="007B03C2" w:rsidRPr="00CB7735">
        <w:rPr>
          <w:rFonts w:ascii="Segoe UI" w:hAnsi="Segoe UI" w:cs="Segoe UI"/>
          <w:sz w:val="22"/>
          <w:szCs w:val="22"/>
          <w:lang w:val="uk-UA"/>
        </w:rPr>
        <w:t xml:space="preserve">наприклад, </w:t>
      </w:r>
      <w:r w:rsidRPr="00CB7735">
        <w:rPr>
          <w:rFonts w:ascii="Segoe UI" w:hAnsi="Segoe UI" w:cs="Segoe UI"/>
          <w:sz w:val="22"/>
          <w:szCs w:val="22"/>
          <w:lang w:val="uk-UA"/>
        </w:rPr>
        <w:t>updatePoll</w:t>
      </w:r>
      <w:r w:rsidR="007B03C2" w:rsidRPr="00CB7735">
        <w:rPr>
          <w:rFonts w:ascii="Segoe UI" w:hAnsi="Segoe UI" w:cs="Segoe UI"/>
          <w:sz w:val="22"/>
          <w:szCs w:val="22"/>
          <w:lang w:val="uk-UA"/>
        </w:rPr>
        <w:t xml:space="preserve"> або createPoll</w:t>
      </w:r>
      <w:r w:rsidRPr="00CB7735">
        <w:rPr>
          <w:rFonts w:ascii="Segoe UI" w:hAnsi="Segoe UI" w:cs="Segoe UI"/>
          <w:sz w:val="22"/>
          <w:szCs w:val="22"/>
          <w:lang w:val="uk-UA"/>
        </w:rPr>
        <w:t>).</w:t>
      </w:r>
    </w:p>
    <w:p w14:paraId="66B65C53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Успішне збереження показує повідомлення (toast/alert).</w:t>
      </w:r>
    </w:p>
    <w:p w14:paraId="7D00CA4B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Помилка збереження показує повідомлення про помилку.</w:t>
      </w:r>
    </w:p>
    <w:p w14:paraId="225D9FE6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Кнопка “Скасувати” повертає до списку опитувань без збереження.</w:t>
      </w:r>
    </w:p>
    <w:p w14:paraId="21973E64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7CCC0FBF" w14:textId="77777777" w:rsidR="00436F8D" w:rsidRPr="00CB7735" w:rsidRDefault="00436F8D" w:rsidP="007B03C2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UI вимоги</w:t>
      </w:r>
    </w:p>
    <w:p w14:paraId="786C7BF3" w14:textId="2692640F" w:rsidR="00436F8D" w:rsidRPr="00CB7735" w:rsidRDefault="00436F8D" w:rsidP="00E23141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Форма:</w:t>
      </w:r>
    </w:p>
    <w:p w14:paraId="74DC1D00" w14:textId="77777777" w:rsidR="00436F8D" w:rsidRPr="00CB7735" w:rsidRDefault="00436F8D" w:rsidP="007B03C2">
      <w:pPr>
        <w:numPr>
          <w:ilvl w:val="1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Поле вводу “Питання”.</w:t>
      </w:r>
    </w:p>
    <w:p w14:paraId="3B516F6D" w14:textId="77777777" w:rsidR="00436F8D" w:rsidRPr="00CB7735" w:rsidRDefault="00436F8D" w:rsidP="007B03C2">
      <w:pPr>
        <w:numPr>
          <w:ilvl w:val="1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Список інпутів для варіантів з кнопками “Видалити”.</w:t>
      </w:r>
    </w:p>
    <w:p w14:paraId="3E2C8E20" w14:textId="77777777" w:rsidR="00436F8D" w:rsidRPr="00CB7735" w:rsidRDefault="00436F8D" w:rsidP="007B03C2">
      <w:pPr>
        <w:numPr>
          <w:ilvl w:val="1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Кнопка “Додати варіант”.</w:t>
      </w:r>
    </w:p>
    <w:p w14:paraId="4E55402F" w14:textId="77777777" w:rsidR="00436F8D" w:rsidRPr="00CB7735" w:rsidRDefault="00436F8D" w:rsidP="007B03C2">
      <w:pPr>
        <w:numPr>
          <w:ilvl w:val="1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Кнопки “Зберегти” та “Скасувати”.</w:t>
      </w:r>
    </w:p>
    <w:p w14:paraId="378C2DC1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Валідаційні повідомлення під полями.</w:t>
      </w:r>
    </w:p>
    <w:p w14:paraId="4E3B3D47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17C4276C" w14:textId="1FB6C75D" w:rsidR="00436F8D" w:rsidRPr="00CB7735" w:rsidRDefault="00436F8D" w:rsidP="007B03C2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Technical Notes</w:t>
      </w:r>
    </w:p>
    <w:p w14:paraId="5B2919B3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Використати ReactiveFormsModule, FormGroup, FormArray для варіантів відповідей.</w:t>
      </w:r>
    </w:p>
    <w:p w14:paraId="52CBBC19" w14:textId="77777777" w:rsidR="00436F8D" w:rsidRPr="00CB7735" w:rsidRDefault="00436F8D" w:rsidP="007B03C2">
      <w:pPr>
        <w:numPr>
          <w:ilvl w:val="0"/>
          <w:numId w:val="18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При завантаженні опитування заповнити форму даними з сервера.</w:t>
      </w:r>
    </w:p>
    <w:p w14:paraId="33563646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282CA830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445EB062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6E0AD4C2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2CFF5BB6" w14:textId="2B2F436B" w:rsidR="007B03C2" w:rsidRPr="00CB7735" w:rsidRDefault="007B03C2" w:rsidP="003001BE">
      <w:pPr>
        <w:pStyle w:val="Heading1"/>
        <w:rPr>
          <w:rFonts w:ascii="Segoe UI" w:hAnsi="Segoe UI" w:cs="Segoe UI"/>
          <w:sz w:val="22"/>
          <w:szCs w:val="22"/>
          <w:lang w:val="uk-UA"/>
        </w:rPr>
      </w:pPr>
      <w:bookmarkStart w:id="3" w:name="_User_Story_3."/>
      <w:bookmarkEnd w:id="3"/>
      <w:r w:rsidRPr="00CB7735">
        <w:rPr>
          <w:rFonts w:ascii="Segoe UI" w:hAnsi="Segoe UI" w:cs="Segoe UI"/>
          <w:sz w:val="22"/>
          <w:szCs w:val="22"/>
          <w:lang w:val="uk-UA"/>
        </w:rPr>
        <w:t xml:space="preserve">User Story 3. Відображення результатів опитування </w:t>
      </w:r>
    </w:p>
    <w:p w14:paraId="4BC75229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5DCB1DBB" w14:textId="27E9B4BC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User Story</w:t>
      </w: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br/>
      </w:r>
      <w:r w:rsidRPr="00CB7735">
        <w:rPr>
          <w:rFonts w:ascii="Segoe UI" w:hAnsi="Segoe UI" w:cs="Segoe UI"/>
          <w:sz w:val="22"/>
          <w:szCs w:val="22"/>
          <w:lang w:val="uk-UA"/>
        </w:rPr>
        <w:t>Як користувач я хочу бачити результати опитування у вигляді діаграми, щоб швидко оцінювати розподіл відповідей.</w:t>
      </w:r>
    </w:p>
    <w:p w14:paraId="15DB5C58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54406DF1" w14:textId="46C7A43D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Опис</w:t>
      </w:r>
      <w:r w:rsidRPr="00CB7735">
        <w:rPr>
          <w:rFonts w:ascii="Segoe UI" w:hAnsi="Segoe UI" w:cs="Segoe UI"/>
          <w:sz w:val="22"/>
          <w:szCs w:val="22"/>
          <w:lang w:val="uk-UA"/>
        </w:rPr>
        <w:br/>
        <w:t>На сторінці деталей опитування додати блок з діаграмою (наприклад, стовпчикова або кругова), яка показує кількість голосів за кожен варіант відповіді.</w:t>
      </w:r>
    </w:p>
    <w:p w14:paraId="1377AE2A" w14:textId="77777777" w:rsidR="007B03C2" w:rsidRPr="00CB7735" w:rsidRDefault="007B03C2" w:rsidP="007B03C2">
      <w:pPr>
        <w:rPr>
          <w:rFonts w:ascii="Segoe UI" w:hAnsi="Segoe UI" w:cs="Segoe UI"/>
          <w:sz w:val="22"/>
          <w:szCs w:val="22"/>
          <w:lang w:val="uk-UA"/>
        </w:rPr>
      </w:pPr>
    </w:p>
    <w:p w14:paraId="46C69CAE" w14:textId="027B4E85" w:rsidR="007B03C2" w:rsidRPr="00CB7735" w:rsidRDefault="007B03C2" w:rsidP="007B03C2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Acceptance Criteria</w:t>
      </w:r>
    </w:p>
    <w:p w14:paraId="4C7588CA" w14:textId="77777777" w:rsidR="007B03C2" w:rsidRPr="00CB7735" w:rsidRDefault="007B03C2" w:rsidP="007B03C2">
      <w:pPr>
        <w:numPr>
          <w:ilvl w:val="0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На сторінці перегляду/редагування опитування відображається секція “Результати опитування”.</w:t>
      </w:r>
    </w:p>
    <w:p w14:paraId="540D9575" w14:textId="77777777" w:rsidR="007B03C2" w:rsidRPr="00CB7735" w:rsidRDefault="007B03C2" w:rsidP="007B03C2">
      <w:pPr>
        <w:numPr>
          <w:ilvl w:val="0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Для кожного варіанта відповіді показується кількість голосів.</w:t>
      </w:r>
    </w:p>
    <w:p w14:paraId="282B8ECF" w14:textId="77777777" w:rsidR="007B03C2" w:rsidRPr="00CB7735" w:rsidRDefault="007B03C2" w:rsidP="007B03C2">
      <w:pPr>
        <w:numPr>
          <w:ilvl w:val="0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Діаграма відображає дані з сервера.</w:t>
      </w:r>
    </w:p>
    <w:p w14:paraId="2A1264DB" w14:textId="77777777" w:rsidR="007B03C2" w:rsidRPr="00CB7735" w:rsidRDefault="007B03C2" w:rsidP="007B03C2">
      <w:pPr>
        <w:numPr>
          <w:ilvl w:val="0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Якщо за опитування ще ніхто не голосував - відображається відповідне повідомлення замість діаграми.</w:t>
      </w:r>
    </w:p>
    <w:p w14:paraId="1EB3EE3E" w14:textId="77777777" w:rsidR="007B03C2" w:rsidRPr="00CB7735" w:rsidRDefault="007B03C2" w:rsidP="007B03C2">
      <w:pPr>
        <w:numPr>
          <w:ilvl w:val="0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Оновлення сторінки призводить до повторного завантаження та відображення актуальних даних.</w:t>
      </w:r>
    </w:p>
    <w:p w14:paraId="77C77B57" w14:textId="77777777" w:rsidR="007B03C2" w:rsidRPr="00CB7735" w:rsidRDefault="007B03C2" w:rsidP="007B03C2">
      <w:pPr>
        <w:numPr>
          <w:ilvl w:val="0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Помилки завантаження результатів обробляються та показуються користувачу.</w:t>
      </w:r>
    </w:p>
    <w:p w14:paraId="3AD3A900" w14:textId="77777777" w:rsidR="007B03C2" w:rsidRPr="00CB7735" w:rsidRDefault="007B03C2" w:rsidP="007B03C2">
      <w:pPr>
        <w:numPr>
          <w:ilvl w:val="0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UI вимоги</w:t>
      </w:r>
    </w:p>
    <w:p w14:paraId="65072A28" w14:textId="77777777" w:rsidR="007B03C2" w:rsidRPr="00CB7735" w:rsidRDefault="007B03C2" w:rsidP="007B03C2">
      <w:pPr>
        <w:numPr>
          <w:ilvl w:val="1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Секція під формою редагування або окремий блок знизу.</w:t>
      </w:r>
    </w:p>
    <w:p w14:paraId="5EE93378" w14:textId="77777777" w:rsidR="007B03C2" w:rsidRPr="00CB7735" w:rsidRDefault="007B03C2" w:rsidP="007B03C2">
      <w:pPr>
        <w:numPr>
          <w:ilvl w:val="1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Назва секції: “Результати опитування”.</w:t>
      </w:r>
    </w:p>
    <w:p w14:paraId="336874DC" w14:textId="77777777" w:rsidR="007B03C2" w:rsidRPr="00CB7735" w:rsidRDefault="007B03C2" w:rsidP="007B03C2">
      <w:pPr>
        <w:numPr>
          <w:ilvl w:val="1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Діаграма з підписами варіантів та значеннями (кількість або відсоток) або прогресс бари під кожною відповіддю з відсотками</w:t>
      </w:r>
    </w:p>
    <w:p w14:paraId="4957F5D6" w14:textId="77777777" w:rsidR="007B03C2" w:rsidRPr="00CB7735" w:rsidRDefault="007B03C2" w:rsidP="007B03C2">
      <w:pPr>
        <w:numPr>
          <w:ilvl w:val="1"/>
          <w:numId w:val="21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Текст “Немає відповідей” при нульових результатах.</w:t>
      </w:r>
    </w:p>
    <w:p w14:paraId="67DAD8DB" w14:textId="77777777" w:rsidR="003001BE" w:rsidRPr="00CB7735" w:rsidRDefault="003001BE" w:rsidP="003001BE">
      <w:pPr>
        <w:rPr>
          <w:rFonts w:ascii="Segoe UI" w:hAnsi="Segoe UI" w:cs="Segoe UI"/>
          <w:sz w:val="22"/>
          <w:szCs w:val="22"/>
          <w:lang w:val="uk-UA"/>
        </w:rPr>
      </w:pPr>
    </w:p>
    <w:p w14:paraId="4E7EEB62" w14:textId="18428944" w:rsidR="007B03C2" w:rsidRPr="00CB7735" w:rsidRDefault="007B03C2" w:rsidP="003001BE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Technical Notes</w:t>
      </w:r>
    </w:p>
    <w:p w14:paraId="7618E3DE" w14:textId="6B48F6B1" w:rsidR="007B03C2" w:rsidRPr="00CB7735" w:rsidRDefault="007B03C2" w:rsidP="003001BE">
      <w:pPr>
        <w:pStyle w:val="ListParagraph"/>
        <w:numPr>
          <w:ilvl w:val="0"/>
          <w:numId w:val="2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 xml:space="preserve">Створити окремий компонент PollResultsChartComponent </w:t>
      </w:r>
    </w:p>
    <w:p w14:paraId="33EAB09D" w14:textId="77777777" w:rsidR="007B03C2" w:rsidRPr="00CB7735" w:rsidRDefault="007B03C2" w:rsidP="003001BE">
      <w:pPr>
        <w:pStyle w:val="ListParagraph"/>
        <w:numPr>
          <w:ilvl w:val="0"/>
          <w:numId w:val="2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Приймати в компонент дані через @Input():</w:t>
      </w:r>
    </w:p>
    <w:p w14:paraId="7281993A" w14:textId="77777777" w:rsidR="007B03C2" w:rsidRPr="00CB7735" w:rsidRDefault="007B03C2" w:rsidP="003001BE">
      <w:pPr>
        <w:pStyle w:val="ListParagraph"/>
        <w:numPr>
          <w:ilvl w:val="0"/>
          <w:numId w:val="2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Для діаграми можна використати будь-яку бібліотеку (наприклад, ng2-charts) або просту саморобну “діаграму” через CSS.</w:t>
      </w:r>
    </w:p>
    <w:p w14:paraId="01A8F5CA" w14:textId="77777777" w:rsidR="003001BE" w:rsidRPr="00CB7735" w:rsidRDefault="007B03C2" w:rsidP="003001BE">
      <w:pPr>
        <w:pStyle w:val="ListParagraph"/>
        <w:numPr>
          <w:ilvl w:val="0"/>
          <w:numId w:val="25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Дані отримувати через PollService</w:t>
      </w:r>
    </w:p>
    <w:p w14:paraId="1D9AB723" w14:textId="77777777" w:rsidR="00BE4E5F" w:rsidRPr="00CB7735" w:rsidRDefault="00BE4E5F" w:rsidP="00BE4E5F">
      <w:pPr>
        <w:rPr>
          <w:rFonts w:ascii="Segoe UI" w:hAnsi="Segoe UI" w:cs="Segoe UI"/>
          <w:sz w:val="22"/>
          <w:szCs w:val="22"/>
          <w:lang w:val="uk-UA"/>
        </w:rPr>
      </w:pPr>
    </w:p>
    <w:p w14:paraId="36EDD374" w14:textId="77777777" w:rsidR="008515B1" w:rsidRPr="00CB7735" w:rsidRDefault="008515B1" w:rsidP="008515B1">
      <w:pPr>
        <w:rPr>
          <w:rFonts w:eastAsia="SimSun"/>
          <w:lang w:val="uk-UA"/>
        </w:rPr>
      </w:pPr>
      <w:bookmarkStart w:id="4" w:name="_User_Story_4._1"/>
      <w:bookmarkEnd w:id="4"/>
    </w:p>
    <w:p w14:paraId="67F8C854" w14:textId="1E6554B7" w:rsidR="008515B1" w:rsidRPr="00CB7735" w:rsidRDefault="008515B1" w:rsidP="00CB7735">
      <w:pPr>
        <w:pStyle w:val="Heading1"/>
        <w:rPr>
          <w:rFonts w:ascii="Segoe UI" w:hAnsi="Segoe UI" w:cs="Segoe UI"/>
          <w:sz w:val="22"/>
          <w:szCs w:val="22"/>
          <w:lang w:val="uk-UA"/>
        </w:rPr>
      </w:pPr>
      <w:bookmarkStart w:id="5" w:name="_User_story_4._2"/>
      <w:bookmarkEnd w:id="5"/>
      <w:r w:rsidRPr="00CB7735">
        <w:rPr>
          <w:rFonts w:ascii="Segoe UI" w:hAnsi="Segoe UI" w:cs="Segoe UI"/>
          <w:sz w:val="22"/>
          <w:szCs w:val="22"/>
          <w:lang w:val="uk-UA"/>
        </w:rPr>
        <w:t xml:space="preserve">User story 4. Список </w:t>
      </w:r>
      <w:r w:rsidR="00CB7735" w:rsidRPr="00CB7735">
        <w:rPr>
          <w:rFonts w:ascii="Segoe UI" w:hAnsi="Segoe UI" w:cs="Segoe UI"/>
          <w:sz w:val="22"/>
          <w:szCs w:val="22"/>
          <w:lang w:val="uk-UA"/>
        </w:rPr>
        <w:t>опитувань для користувача</w:t>
      </w:r>
    </w:p>
    <w:p w14:paraId="199A01A3" w14:textId="77777777" w:rsidR="008515B1" w:rsidRPr="00CB7735" w:rsidRDefault="008515B1" w:rsidP="008515B1">
      <w:pPr>
        <w:pStyle w:val="p1"/>
        <w:rPr>
          <w:rFonts w:ascii="Segoe UI" w:hAnsi="Segoe UI" w:cs="Segoe UI"/>
          <w:b/>
          <w:bCs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 w:eastAsia="zh-CN"/>
        </w:rPr>
        <w:t>User Story</w:t>
      </w:r>
    </w:p>
    <w:p w14:paraId="443D86FB" w14:textId="77777777" w:rsidR="008515B1" w:rsidRPr="00CB7735" w:rsidRDefault="008515B1" w:rsidP="008515B1">
      <w:pPr>
        <w:pStyle w:val="p2"/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Як користувач я хочу бачити доступні опитування на головній сторінці і, якщо я не авторизований, бути перенаправленим на авторизацію при спробі проголосувати.</w:t>
      </w:r>
    </w:p>
    <w:p w14:paraId="077030F1" w14:textId="77777777" w:rsidR="008515B1" w:rsidRPr="00CB7735" w:rsidRDefault="008515B1" w:rsidP="008515B1">
      <w:pPr>
        <w:pStyle w:val="p1"/>
        <w:rPr>
          <w:rFonts w:ascii="Segoe UI" w:hAnsi="Segoe UI" w:cs="Segoe UI"/>
          <w:b/>
          <w:bCs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 w:eastAsia="zh-CN"/>
        </w:rPr>
        <w:t>Опис</w:t>
      </w:r>
    </w:p>
    <w:p w14:paraId="76123449" w14:textId="77777777" w:rsidR="008515B1" w:rsidRPr="00CB7735" w:rsidRDefault="008515B1" w:rsidP="008515B1">
      <w:pPr>
        <w:pStyle w:val="p2"/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Реалізувати загальнодоступну сторінку зі списком опитувань.</w:t>
      </w:r>
    </w:p>
    <w:p w14:paraId="4CED7575" w14:textId="77777777" w:rsidR="008515B1" w:rsidRPr="00CB7735" w:rsidRDefault="008515B1" w:rsidP="008515B1">
      <w:pPr>
        <w:pStyle w:val="p1"/>
        <w:numPr>
          <w:ilvl w:val="0"/>
          <w:numId w:val="41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lastRenderedPageBreak/>
        <w:t>Неавторизований користувач бачить повний список, але не може голосувати, поки не увійде.</w:t>
      </w:r>
    </w:p>
    <w:p w14:paraId="70A274F4" w14:textId="715BB077" w:rsidR="008515B1" w:rsidRPr="00CB7735" w:rsidRDefault="008515B1" w:rsidP="008515B1">
      <w:pPr>
        <w:pStyle w:val="p1"/>
        <w:numPr>
          <w:ilvl w:val="0"/>
          <w:numId w:val="41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Авторизований користувач бачить список лише тих опитувань, у яких він ще не голосував, і може брати участь у голосуванні. Ті опитування у яких уже зафіксована відповідь будуть відображатися в історії.</w:t>
      </w:r>
    </w:p>
    <w:p w14:paraId="236DB645" w14:textId="77777777" w:rsidR="008515B1" w:rsidRPr="00CB7735" w:rsidRDefault="008515B1" w:rsidP="008515B1">
      <w:pPr>
        <w:pStyle w:val="p1"/>
        <w:rPr>
          <w:rFonts w:ascii="Segoe UI" w:hAnsi="Segoe UI" w:cs="Segoe UI"/>
          <w:b/>
          <w:bCs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 w:eastAsia="zh-CN"/>
        </w:rPr>
        <w:t>Acceptance Criteria</w:t>
      </w:r>
    </w:p>
    <w:p w14:paraId="42F631AF" w14:textId="77777777" w:rsidR="008515B1" w:rsidRPr="00CB7735" w:rsidRDefault="008515B1" w:rsidP="008515B1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Існує маршрут /polls (доступний для всіх).</w:t>
      </w:r>
    </w:p>
    <w:p w14:paraId="79DCDE63" w14:textId="77777777" w:rsidR="008515B1" w:rsidRPr="00CB7735" w:rsidRDefault="008515B1" w:rsidP="008515B1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Неавторизований користувач бачить:</w:t>
      </w:r>
    </w:p>
    <w:p w14:paraId="294C77AC" w14:textId="77777777" w:rsidR="008515B1" w:rsidRPr="00CB7735" w:rsidRDefault="008515B1" w:rsidP="008515B1">
      <w:pPr>
        <w:pStyle w:val="p1"/>
        <w:numPr>
          <w:ilvl w:val="1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усі опитування, що доступні в системі</w:t>
      </w:r>
    </w:p>
    <w:p w14:paraId="7597D720" w14:textId="5C4C93B3" w:rsidR="008515B1" w:rsidRPr="00CB7735" w:rsidRDefault="008515B1" w:rsidP="008515B1">
      <w:pPr>
        <w:pStyle w:val="p1"/>
        <w:numPr>
          <w:ilvl w:val="1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при переході на опитування виникає редірект на /login.</w:t>
      </w:r>
    </w:p>
    <w:p w14:paraId="5D24D811" w14:textId="77777777" w:rsidR="008515B1" w:rsidRPr="00CB7735" w:rsidRDefault="008515B1" w:rsidP="008515B1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Авторизований користувач бачить лише опитування, в яких він ще не голосував (фільтрація по історії).</w:t>
      </w:r>
    </w:p>
    <w:p w14:paraId="6981DE2A" w14:textId="77777777" w:rsidR="008515B1" w:rsidRPr="00CB7735" w:rsidRDefault="008515B1" w:rsidP="008515B1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При кліку авторизованого користувача на опитування відбувається навігація на /poll/:id для голосування.</w:t>
      </w:r>
    </w:p>
    <w:p w14:paraId="3634D0DE" w14:textId="10AD5CCB" w:rsidR="008515B1" w:rsidRPr="00CB7735" w:rsidRDefault="008515B1" w:rsidP="008515B1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Якщо неавторизований користувач заходить напряму на /poll/:id  редірект на /login?returnUrl=/poll/:id.</w:t>
      </w:r>
    </w:p>
    <w:p w14:paraId="233DA5CC" w14:textId="77777777" w:rsidR="008515B1" w:rsidRPr="00CB7735" w:rsidRDefault="008515B1" w:rsidP="008515B1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Стан “немає доступних опитувань” відображається окремим повідомленням.</w:t>
      </w:r>
    </w:p>
    <w:p w14:paraId="1C373ACB" w14:textId="132F80EA" w:rsidR="00CB7735" w:rsidRPr="00CB7735" w:rsidRDefault="008515B1" w:rsidP="00CB7735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Помилки завантаження даних обробляються і показуються користувачу.</w:t>
      </w:r>
    </w:p>
    <w:p w14:paraId="336FDAB4" w14:textId="77777777" w:rsidR="008515B1" w:rsidRPr="00CB7735" w:rsidRDefault="008515B1" w:rsidP="00CB7735">
      <w:pPr>
        <w:pStyle w:val="p1"/>
        <w:rPr>
          <w:rFonts w:ascii="Segoe UI" w:hAnsi="Segoe UI" w:cs="Segoe UI"/>
          <w:b/>
          <w:bCs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 w:eastAsia="zh-CN"/>
        </w:rPr>
        <w:t>UI вимоги</w:t>
      </w:r>
    </w:p>
    <w:p w14:paraId="6525F485" w14:textId="77777777" w:rsidR="008515B1" w:rsidRPr="00CB7735" w:rsidRDefault="008515B1" w:rsidP="00CB7735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Заголовок: “Опитування”</w:t>
      </w:r>
    </w:p>
    <w:p w14:paraId="7C2276F1" w14:textId="77777777" w:rsidR="008515B1" w:rsidRPr="00CB7735" w:rsidRDefault="008515B1" w:rsidP="00CB7735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Список у вигляді карток або таблиці:</w:t>
      </w:r>
    </w:p>
    <w:p w14:paraId="4625211C" w14:textId="12F2B188" w:rsidR="00CB7735" w:rsidRPr="00CB7735" w:rsidRDefault="008515B1" w:rsidP="00CB7735">
      <w:pPr>
        <w:pStyle w:val="p1"/>
        <w:numPr>
          <w:ilvl w:val="1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назва опитування, короткий опис/питання (за потреби), кнопка “Взяти участь”</w:t>
      </w:r>
    </w:p>
    <w:p w14:paraId="0F842E66" w14:textId="1F435014" w:rsidR="008515B1" w:rsidRPr="00CB7735" w:rsidRDefault="008515B1" w:rsidP="00CB7735">
      <w:pPr>
        <w:pStyle w:val="p1"/>
        <w:rPr>
          <w:rFonts w:ascii="Segoe UI" w:hAnsi="Segoe UI" w:cs="Segoe UI"/>
          <w:b/>
          <w:bCs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 w:eastAsia="zh-CN"/>
        </w:rPr>
        <w:t xml:space="preserve">Technical Notes </w:t>
      </w:r>
    </w:p>
    <w:p w14:paraId="5CF4A9B0" w14:textId="7FB17F86" w:rsidR="008515B1" w:rsidRPr="00CB7735" w:rsidRDefault="008515B1" w:rsidP="00CB7735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Створити компонент Poll</w:t>
      </w:r>
      <w:r w:rsidR="00CB7735" w:rsidRPr="00CB7735">
        <w:rPr>
          <w:rFonts w:ascii="Segoe UI" w:hAnsi="Segoe UI" w:cs="Segoe UI"/>
          <w:sz w:val="22"/>
          <w:szCs w:val="22"/>
          <w:lang w:val="uk-UA" w:eastAsia="zh-CN"/>
        </w:rPr>
        <w:t>List</w:t>
      </w:r>
      <w:r w:rsidRPr="00CB7735">
        <w:rPr>
          <w:rFonts w:ascii="Segoe UI" w:hAnsi="Segoe UI" w:cs="Segoe UI"/>
          <w:sz w:val="22"/>
          <w:szCs w:val="22"/>
          <w:lang w:val="uk-UA" w:eastAsia="zh-CN"/>
        </w:rPr>
        <w:t>Component</w:t>
      </w:r>
    </w:p>
    <w:p w14:paraId="311EAC57" w14:textId="77777777" w:rsidR="008515B1" w:rsidRPr="00CB7735" w:rsidRDefault="008515B1" w:rsidP="00CB7735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Підключити на головній сторінці або за окремим маршрутом</w:t>
      </w:r>
    </w:p>
    <w:p w14:paraId="00C65290" w14:textId="77777777" w:rsidR="008515B1" w:rsidRPr="00CB7735" w:rsidRDefault="008515B1" w:rsidP="00CB7735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 w:eastAsia="zh-CN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Використати сервіс PollService.getAll() для отримання списку опитувань</w:t>
      </w:r>
    </w:p>
    <w:p w14:paraId="70945AB8" w14:textId="5F5A174F" w:rsidR="00175F5E" w:rsidRPr="00CB7735" w:rsidRDefault="008515B1" w:rsidP="00694B06">
      <w:pPr>
        <w:pStyle w:val="p1"/>
        <w:numPr>
          <w:ilvl w:val="0"/>
          <w:numId w:val="40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 w:eastAsia="zh-CN"/>
        </w:rPr>
        <w:t>При авторизації фільтрувати список на клієнті або одразу просити дані з бека</w:t>
      </w:r>
    </w:p>
    <w:p w14:paraId="722D3A56" w14:textId="77777777" w:rsidR="008515B1" w:rsidRPr="00CB7735" w:rsidRDefault="008515B1" w:rsidP="00BE4E5F">
      <w:pPr>
        <w:rPr>
          <w:rFonts w:ascii="Segoe UI" w:hAnsi="Segoe UI" w:cs="Segoe UI"/>
          <w:sz w:val="22"/>
          <w:szCs w:val="22"/>
          <w:lang w:val="uk-UA"/>
        </w:rPr>
      </w:pPr>
    </w:p>
    <w:p w14:paraId="0487381C" w14:textId="6776577E" w:rsidR="00BE4E5F" w:rsidRPr="00CB7735" w:rsidRDefault="00BE4E5F" w:rsidP="00C362F0">
      <w:pPr>
        <w:pStyle w:val="Heading1"/>
        <w:rPr>
          <w:rFonts w:ascii="Segoe UI" w:hAnsi="Segoe UI" w:cs="Segoe UI"/>
          <w:sz w:val="22"/>
          <w:szCs w:val="22"/>
          <w:lang w:val="uk-UA"/>
        </w:rPr>
      </w:pPr>
      <w:bookmarkStart w:id="6" w:name="_User_Story_4."/>
      <w:bookmarkEnd w:id="6"/>
      <w:r w:rsidRPr="00CB7735">
        <w:rPr>
          <w:rFonts w:ascii="Segoe UI" w:hAnsi="Segoe UI" w:cs="Segoe UI"/>
          <w:sz w:val="22"/>
          <w:szCs w:val="22"/>
          <w:lang w:val="uk-UA"/>
        </w:rPr>
        <w:t xml:space="preserve">User Story </w:t>
      </w:r>
      <w:r w:rsidR="00175F5E" w:rsidRPr="00CB7735">
        <w:rPr>
          <w:rFonts w:ascii="Segoe UI" w:hAnsi="Segoe UI" w:cs="Segoe UI"/>
          <w:sz w:val="22"/>
          <w:szCs w:val="22"/>
          <w:lang w:val="uk-UA"/>
        </w:rPr>
        <w:t>5</w:t>
      </w:r>
      <w:r w:rsidRPr="00CB7735">
        <w:rPr>
          <w:rFonts w:ascii="Segoe UI" w:hAnsi="Segoe UI" w:cs="Segoe UI"/>
          <w:sz w:val="22"/>
          <w:szCs w:val="22"/>
          <w:lang w:val="uk-UA"/>
        </w:rPr>
        <w:t>. Проходження опитування</w:t>
      </w:r>
    </w:p>
    <w:p w14:paraId="754B8A7A" w14:textId="77777777" w:rsidR="00BE4E5F" w:rsidRPr="00CB7735" w:rsidRDefault="00BE4E5F" w:rsidP="00BE4E5F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 </w:t>
      </w:r>
    </w:p>
    <w:p w14:paraId="6CE1B329" w14:textId="209FABC3" w:rsidR="00BE4E5F" w:rsidRPr="00CB7735" w:rsidRDefault="00BE4E5F" w:rsidP="00BE4E5F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User Story</w:t>
      </w: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br/>
      </w:r>
      <w:r w:rsidRPr="00CB7735">
        <w:rPr>
          <w:rFonts w:ascii="Segoe UI" w:hAnsi="Segoe UI" w:cs="Segoe UI"/>
          <w:sz w:val="22"/>
          <w:szCs w:val="22"/>
          <w:lang w:val="uk-UA"/>
        </w:rPr>
        <w:t>Як користувач я хочу мати можливіть пройти опитування щоб побачити загальний результат</w:t>
      </w:r>
    </w:p>
    <w:p w14:paraId="7A7D8ECB" w14:textId="77777777" w:rsidR="00BE4E5F" w:rsidRPr="00CB7735" w:rsidRDefault="00BE4E5F" w:rsidP="00BE4E5F">
      <w:pPr>
        <w:rPr>
          <w:rFonts w:ascii="Segoe UI" w:hAnsi="Segoe UI" w:cs="Segoe UI"/>
          <w:sz w:val="22"/>
          <w:szCs w:val="22"/>
          <w:lang w:val="uk-UA"/>
        </w:rPr>
      </w:pPr>
    </w:p>
    <w:p w14:paraId="4D62F2A3" w14:textId="77777777" w:rsidR="00C362F0" w:rsidRPr="00CB7735" w:rsidRDefault="00BE4E5F" w:rsidP="00C362F0">
      <w:p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Опис</w:t>
      </w:r>
      <w:r w:rsidRPr="00CB7735">
        <w:rPr>
          <w:rFonts w:ascii="Segoe UI" w:hAnsi="Segoe UI" w:cs="Segoe UI"/>
          <w:sz w:val="22"/>
          <w:szCs w:val="22"/>
          <w:lang w:val="uk-UA"/>
        </w:rPr>
        <w:br/>
        <w:t>Реалізувати логіку станів опитування для користувача</w:t>
      </w:r>
      <w:r w:rsidR="00C362F0" w:rsidRPr="00CB7735">
        <w:rPr>
          <w:rFonts w:ascii="Segoe UI" w:hAnsi="Segoe UI" w:cs="Segoe UI"/>
          <w:sz w:val="22"/>
          <w:szCs w:val="22"/>
          <w:lang w:val="uk-UA"/>
        </w:rPr>
        <w:t>. Якщо користувач не відправляв відповіді то відображаються кнопки для того щоб проголосувати. Якщо користувач вже проголосував відображається резултат голосування (можна використати компонент реалізований у попередніх задачах)</w:t>
      </w:r>
    </w:p>
    <w:p w14:paraId="4D9ED38F" w14:textId="77777777" w:rsidR="00C362F0" w:rsidRPr="00CB7735" w:rsidRDefault="00C362F0" w:rsidP="00C362F0">
      <w:pPr>
        <w:rPr>
          <w:rFonts w:ascii="Segoe UI" w:hAnsi="Segoe UI" w:cs="Segoe UI"/>
          <w:sz w:val="22"/>
          <w:szCs w:val="22"/>
          <w:lang w:val="uk-UA"/>
        </w:rPr>
      </w:pPr>
    </w:p>
    <w:p w14:paraId="5CD8119C" w14:textId="089814CF" w:rsidR="00BE4E5F" w:rsidRPr="00CB7735" w:rsidRDefault="00BE4E5F" w:rsidP="00C362F0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Acceptance Criteria</w:t>
      </w:r>
    </w:p>
    <w:p w14:paraId="68286C3B" w14:textId="77777777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При переході на сторінку опитування (наприклад, /poll/:id) компонент визначає, чи може поточний користувач голосувати.</w:t>
      </w:r>
    </w:p>
    <w:p w14:paraId="71CCF61D" w14:textId="16310CA9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Якщо користувач ще не голосував - відображається форма голосування (список варіантів + кнопк</w:t>
      </w:r>
      <w:r w:rsidR="00C362F0" w:rsidRPr="00CB7735">
        <w:rPr>
          <w:rFonts w:ascii="Segoe UI" w:hAnsi="Segoe UI" w:cs="Segoe UI"/>
          <w:sz w:val="22"/>
          <w:szCs w:val="22"/>
          <w:lang w:val="uk-UA"/>
        </w:rPr>
        <w:t>и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 “Проголосувати”).</w:t>
      </w:r>
    </w:p>
    <w:p w14:paraId="5F0A98D7" w14:textId="77777777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Якщо користувач вже голосував - форма голосування не показується, натомість показується повідомлення “Дякуємо, ваш голос зараховано” (або інший текст).</w:t>
      </w:r>
    </w:p>
    <w:p w14:paraId="066B85E6" w14:textId="77777777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Інформація про те, що користувач проголосував, зберігається:</w:t>
      </w:r>
    </w:p>
    <w:p w14:paraId="65FC7463" w14:textId="77777777" w:rsidR="00BE4E5F" w:rsidRPr="00CB7735" w:rsidRDefault="00BE4E5F" w:rsidP="00C362F0">
      <w:pPr>
        <w:numPr>
          <w:ilvl w:val="1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або на сервері (прив’язка до користувача),</w:t>
      </w:r>
    </w:p>
    <w:p w14:paraId="2109DDC6" w14:textId="77777777" w:rsidR="00BE4E5F" w:rsidRPr="00CB7735" w:rsidRDefault="00BE4E5F" w:rsidP="00C362F0">
      <w:pPr>
        <w:numPr>
          <w:ilvl w:val="1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або в localStorage (наприклад, poll_&lt;id&gt; = voted).</w:t>
      </w:r>
    </w:p>
    <w:p w14:paraId="128DA64F" w14:textId="77777777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При оновленні сторінки стан “вже голосував” зберігається.</w:t>
      </w:r>
    </w:p>
    <w:p w14:paraId="5F31F313" w14:textId="77777777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У випадку помилки при голосуванні показується повідомлення про помилку.</w:t>
      </w:r>
    </w:p>
    <w:p w14:paraId="4FF92B45" w14:textId="77777777" w:rsidR="00C362F0" w:rsidRPr="00CB7735" w:rsidRDefault="00C362F0" w:rsidP="00C362F0">
      <w:pPr>
        <w:rPr>
          <w:rFonts w:ascii="Segoe UI" w:hAnsi="Segoe UI" w:cs="Segoe UI"/>
          <w:sz w:val="22"/>
          <w:szCs w:val="22"/>
          <w:lang w:val="uk-UA"/>
        </w:rPr>
      </w:pPr>
    </w:p>
    <w:p w14:paraId="1A46F998" w14:textId="21E1013C" w:rsidR="00BE4E5F" w:rsidRPr="00CB7735" w:rsidRDefault="00BE4E5F" w:rsidP="00C362F0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UI вимоги</w:t>
      </w:r>
    </w:p>
    <w:p w14:paraId="2FE1FFF5" w14:textId="77777777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Стан “можу проголосувати”:</w:t>
      </w:r>
    </w:p>
    <w:p w14:paraId="0C251547" w14:textId="77777777" w:rsidR="00BE4E5F" w:rsidRPr="00CB7735" w:rsidRDefault="00BE4E5F" w:rsidP="00C362F0">
      <w:pPr>
        <w:numPr>
          <w:ilvl w:val="1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Питання, список варіантів (radio / кнопки), кнопка “Проголосувати”.</w:t>
      </w:r>
    </w:p>
    <w:p w14:paraId="05ADEBE9" w14:textId="77777777" w:rsidR="00BE4E5F" w:rsidRPr="00CB7735" w:rsidRDefault="00BE4E5F" w:rsidP="00C362F0">
      <w:pPr>
        <w:numPr>
          <w:ilvl w:val="0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Стан “вже голосував”:</w:t>
      </w:r>
    </w:p>
    <w:p w14:paraId="7C3FF613" w14:textId="77777777" w:rsidR="00BE4E5F" w:rsidRPr="00CB7735" w:rsidRDefault="00BE4E5F" w:rsidP="00C362F0">
      <w:pPr>
        <w:numPr>
          <w:ilvl w:val="1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Повідомлення “Дякуємо, ваш голос зараховано” (або аналогічний текст).</w:t>
      </w:r>
    </w:p>
    <w:p w14:paraId="3CD02C17" w14:textId="77777777" w:rsidR="00BE4E5F" w:rsidRPr="00CB7735" w:rsidRDefault="00BE4E5F" w:rsidP="00C362F0">
      <w:pPr>
        <w:numPr>
          <w:ilvl w:val="1"/>
          <w:numId w:val="29"/>
        </w:numPr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Кнопки голосування неактивні або приховані.</w:t>
      </w:r>
    </w:p>
    <w:p w14:paraId="402EE90B" w14:textId="77777777" w:rsidR="00C362F0" w:rsidRPr="00CB7735" w:rsidRDefault="00C362F0" w:rsidP="00C362F0">
      <w:pPr>
        <w:rPr>
          <w:rFonts w:ascii="Segoe UI" w:hAnsi="Segoe UI" w:cs="Segoe UI"/>
          <w:sz w:val="22"/>
          <w:szCs w:val="22"/>
          <w:lang w:val="uk-UA"/>
        </w:rPr>
      </w:pPr>
    </w:p>
    <w:p w14:paraId="6B6A537C" w14:textId="3E70F54B" w:rsidR="00C362F0" w:rsidRPr="00CB7735" w:rsidRDefault="00BE4E5F" w:rsidP="00C362F0">
      <w:pPr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CB7735">
        <w:rPr>
          <w:rFonts w:ascii="Segoe UI" w:hAnsi="Segoe UI" w:cs="Segoe UI"/>
          <w:b/>
          <w:bCs/>
          <w:sz w:val="22"/>
          <w:szCs w:val="22"/>
          <w:lang w:val="uk-UA"/>
        </w:rPr>
        <w:t>Technical Notes</w:t>
      </w:r>
    </w:p>
    <w:p w14:paraId="154065E7" w14:textId="48005ED5" w:rsidR="00C362F0" w:rsidRPr="00CB7735" w:rsidRDefault="00BE4E5F" w:rsidP="00A47203">
      <w:pPr>
        <w:pStyle w:val="ListParagraph"/>
        <w:numPr>
          <w:ilvl w:val="0"/>
          <w:numId w:val="35"/>
        </w:numPr>
        <w:ind w:left="1080"/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Створити/оновити компонент PollVoteComponent</w:t>
      </w:r>
    </w:p>
    <w:p w14:paraId="4EE46174" w14:textId="77777777" w:rsidR="00C362F0" w:rsidRPr="00CB7735" w:rsidRDefault="00BE4E5F" w:rsidP="005B341C">
      <w:pPr>
        <w:pStyle w:val="ListParagraph"/>
        <w:numPr>
          <w:ilvl w:val="0"/>
          <w:numId w:val="35"/>
        </w:numPr>
        <w:ind w:left="1080"/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 xml:space="preserve">Для збереження стану на клієнті можна використати localStorage з ключем на основі pollId </w:t>
      </w:r>
    </w:p>
    <w:p w14:paraId="4B874020" w14:textId="10FCD782" w:rsidR="00BE4E5F" w:rsidRPr="00CB7735" w:rsidRDefault="00BE4E5F" w:rsidP="005B341C">
      <w:pPr>
        <w:pStyle w:val="ListParagraph"/>
        <w:numPr>
          <w:ilvl w:val="0"/>
          <w:numId w:val="35"/>
        </w:numPr>
        <w:ind w:left="1080"/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Логіку перевірки “чи голосував” можна винести в сервіс PollVoteService.</w:t>
      </w:r>
    </w:p>
    <w:p w14:paraId="3CB90F6E" w14:textId="77777777" w:rsidR="00BE4E5F" w:rsidRPr="00CB7735" w:rsidRDefault="00BE4E5F" w:rsidP="00BE4E5F">
      <w:pPr>
        <w:rPr>
          <w:rFonts w:ascii="Segoe UI" w:hAnsi="Segoe UI" w:cs="Segoe UI"/>
          <w:sz w:val="22"/>
          <w:szCs w:val="22"/>
          <w:lang w:val="uk-UA"/>
        </w:rPr>
      </w:pPr>
    </w:p>
    <w:p w14:paraId="269482F2" w14:textId="77777777" w:rsidR="00CB7735" w:rsidRPr="00CB7735" w:rsidRDefault="00CB7735" w:rsidP="008515B1">
      <w:pPr>
        <w:pStyle w:val="Heading1"/>
        <w:rPr>
          <w:rFonts w:ascii="Segoe UI" w:hAnsi="Segoe UI" w:cs="Segoe UI"/>
          <w:sz w:val="22"/>
          <w:szCs w:val="22"/>
          <w:lang w:val="uk-UA"/>
        </w:rPr>
      </w:pPr>
    </w:p>
    <w:p w14:paraId="04D2C1AF" w14:textId="1E3D0925" w:rsidR="008515B1" w:rsidRPr="00175F5E" w:rsidRDefault="008515B1" w:rsidP="008515B1">
      <w:pPr>
        <w:pStyle w:val="Heading1"/>
        <w:rPr>
          <w:rFonts w:ascii="Segoe UI" w:hAnsi="Segoe UI" w:cs="Segoe UI"/>
          <w:sz w:val="22"/>
          <w:szCs w:val="22"/>
          <w:lang w:val="uk-UA"/>
        </w:rPr>
      </w:pPr>
      <w:r w:rsidRPr="00CB7735">
        <w:rPr>
          <w:rFonts w:ascii="Segoe UI" w:hAnsi="Segoe UI" w:cs="Segoe UI"/>
          <w:sz w:val="22"/>
          <w:szCs w:val="22"/>
          <w:lang w:val="uk-UA"/>
        </w:rPr>
        <w:t>User Story 6</w:t>
      </w:r>
      <w:r w:rsidRPr="00175F5E">
        <w:rPr>
          <w:rFonts w:ascii="Segoe UI" w:hAnsi="Segoe UI" w:cs="Segoe UI"/>
          <w:sz w:val="22"/>
          <w:szCs w:val="22"/>
          <w:lang w:val="uk-UA"/>
        </w:rPr>
        <w:t xml:space="preserve">. 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Історія </w:t>
      </w:r>
      <w:r w:rsidRPr="00175F5E">
        <w:rPr>
          <w:rFonts w:ascii="Segoe UI" w:hAnsi="Segoe UI" w:cs="Segoe UI"/>
          <w:sz w:val="22"/>
          <w:szCs w:val="22"/>
          <w:lang w:val="uk-UA"/>
        </w:rPr>
        <w:t>пройдених опитувань</w:t>
      </w:r>
    </w:p>
    <w:p w14:paraId="245D0C00" w14:textId="77777777" w:rsidR="008515B1" w:rsidRPr="00175F5E" w:rsidRDefault="008515B1" w:rsidP="008515B1">
      <w:pPr>
        <w:rPr>
          <w:rFonts w:ascii="Calibri" w:hAnsi="Calibri" w:cs="Calibri"/>
          <w:sz w:val="22"/>
          <w:szCs w:val="22"/>
          <w:lang w:val="uk-UA" w:eastAsia="en-GB"/>
        </w:rPr>
      </w:pPr>
      <w:r w:rsidRPr="00175F5E">
        <w:rPr>
          <w:rFonts w:ascii="Calibri" w:hAnsi="Calibri" w:cs="Calibri"/>
          <w:sz w:val="22"/>
          <w:szCs w:val="22"/>
          <w:lang w:val="uk-UA" w:eastAsia="en-GB"/>
        </w:rPr>
        <w:t> </w:t>
      </w:r>
    </w:p>
    <w:p w14:paraId="20A22309" w14:textId="4F0B83FE" w:rsidR="008515B1" w:rsidRPr="00175F5E" w:rsidRDefault="008515B1" w:rsidP="008515B1">
      <w:pPr>
        <w:textAlignment w:val="center"/>
        <w:rPr>
          <w:rFonts w:ascii="Calibri" w:hAnsi="Calibri" w:cs="Calibri"/>
          <w:b/>
          <w:bCs/>
          <w:sz w:val="22"/>
          <w:szCs w:val="22"/>
          <w:lang w:val="uk-UA" w:eastAsia="en-GB"/>
        </w:rPr>
      </w:pPr>
      <w:r w:rsidRPr="00175F5E">
        <w:rPr>
          <w:rFonts w:ascii="Segoe UI" w:hAnsi="Segoe UI" w:cs="Segoe UI"/>
          <w:b/>
          <w:bCs/>
          <w:sz w:val="22"/>
          <w:szCs w:val="22"/>
          <w:lang w:val="uk-UA"/>
        </w:rPr>
        <w:t>User Story</w:t>
      </w:r>
      <w:r w:rsidRPr="00175F5E">
        <w:rPr>
          <w:rFonts w:ascii="Calibri" w:hAnsi="Calibri" w:cs="Calibri"/>
          <w:b/>
          <w:bCs/>
          <w:sz w:val="22"/>
          <w:szCs w:val="22"/>
          <w:lang w:val="uk-UA" w:eastAsia="en-GB"/>
        </w:rPr>
        <w:br/>
      </w:r>
      <w:r w:rsidRPr="00175F5E">
        <w:rPr>
          <w:rFonts w:ascii="Segoe UI" w:hAnsi="Segoe UI" w:cs="Segoe UI"/>
          <w:sz w:val="22"/>
          <w:szCs w:val="22"/>
          <w:lang w:val="uk-UA"/>
        </w:rPr>
        <w:t xml:space="preserve">Як користувач я хочу бачити </w:t>
      </w:r>
      <w:r w:rsidRPr="00CB7735">
        <w:rPr>
          <w:rFonts w:ascii="Segoe UI" w:hAnsi="Segoe UI" w:cs="Segoe UI"/>
          <w:sz w:val="22"/>
          <w:szCs w:val="22"/>
          <w:lang w:val="uk-UA"/>
        </w:rPr>
        <w:t>ус</w:t>
      </w:r>
      <w:r w:rsidR="002702D9">
        <w:rPr>
          <w:rFonts w:ascii="Segoe UI" w:hAnsi="Segoe UI" w:cs="Segoe UI"/>
          <w:sz w:val="22"/>
          <w:szCs w:val="22"/>
          <w:lang w:val="uk-UA"/>
        </w:rPr>
        <w:t>ю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 </w:t>
      </w:r>
      <w:r w:rsidRPr="00175F5E">
        <w:rPr>
          <w:rFonts w:ascii="Segoe UI" w:hAnsi="Segoe UI" w:cs="Segoe UI"/>
          <w:sz w:val="22"/>
          <w:szCs w:val="22"/>
          <w:lang w:val="uk-UA"/>
        </w:rPr>
        <w:t>історію опитувань, у яких я брав участь, щоб при потребі повернутися і переглянути їх результати.</w:t>
      </w:r>
    </w:p>
    <w:p w14:paraId="0726CB3E" w14:textId="77777777" w:rsidR="008515B1" w:rsidRPr="00CB7735" w:rsidRDefault="008515B1" w:rsidP="008515B1">
      <w:pPr>
        <w:textAlignment w:val="center"/>
        <w:rPr>
          <w:rFonts w:ascii="Calibri" w:hAnsi="Calibri" w:cs="Calibri"/>
          <w:b/>
          <w:bCs/>
          <w:sz w:val="22"/>
          <w:szCs w:val="22"/>
          <w:lang w:val="uk-UA" w:eastAsia="en-GB"/>
        </w:rPr>
      </w:pPr>
    </w:p>
    <w:p w14:paraId="764FBB1F" w14:textId="77777777" w:rsidR="008515B1" w:rsidRPr="00CB7735" w:rsidRDefault="008515B1" w:rsidP="008515B1">
      <w:p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b/>
          <w:bCs/>
          <w:sz w:val="22"/>
          <w:szCs w:val="22"/>
          <w:lang w:val="uk-UA"/>
        </w:rPr>
        <w:t>Опис</w:t>
      </w:r>
      <w:r w:rsidRPr="00175F5E">
        <w:rPr>
          <w:rFonts w:ascii="Calibri" w:hAnsi="Calibri" w:cs="Calibri"/>
          <w:b/>
          <w:bCs/>
          <w:sz w:val="22"/>
          <w:szCs w:val="22"/>
          <w:lang w:val="uk-UA" w:eastAsia="en-GB"/>
        </w:rPr>
        <w:br/>
      </w:r>
      <w:r w:rsidRPr="00175F5E">
        <w:rPr>
          <w:rFonts w:ascii="Segoe UI" w:hAnsi="Segoe UI" w:cs="Segoe UI"/>
          <w:sz w:val="22"/>
          <w:szCs w:val="22"/>
          <w:lang w:val="uk-UA"/>
        </w:rPr>
        <w:t>Створити окрему сторінку/розділ, де користувач бачить список опитувань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, </w:t>
      </w:r>
      <w:r w:rsidRPr="00175F5E">
        <w:rPr>
          <w:rFonts w:ascii="Segoe UI" w:hAnsi="Segoe UI" w:cs="Segoe UI"/>
          <w:sz w:val="22"/>
          <w:szCs w:val="22"/>
          <w:lang w:val="uk-UA"/>
        </w:rPr>
        <w:t>в яких він вже проголосував. З цього списку має бути можливість перейти на сторінку перегляду результатів конкретного опитування.</w:t>
      </w:r>
    </w:p>
    <w:p w14:paraId="6BCA9DE7" w14:textId="77777777" w:rsidR="008515B1" w:rsidRPr="00175F5E" w:rsidRDefault="008515B1" w:rsidP="008515B1">
      <w:pPr>
        <w:textAlignment w:val="center"/>
        <w:rPr>
          <w:rFonts w:ascii="Calibri" w:hAnsi="Calibri" w:cs="Calibri"/>
          <w:b/>
          <w:bCs/>
          <w:sz w:val="22"/>
          <w:szCs w:val="22"/>
          <w:lang w:val="uk-UA" w:eastAsia="en-GB"/>
        </w:rPr>
      </w:pPr>
    </w:p>
    <w:p w14:paraId="57189AAE" w14:textId="77777777" w:rsidR="008515B1" w:rsidRPr="00175F5E" w:rsidRDefault="008515B1" w:rsidP="008515B1">
      <w:pPr>
        <w:textAlignment w:val="center"/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175F5E">
        <w:rPr>
          <w:rFonts w:ascii="Segoe UI" w:hAnsi="Segoe UI" w:cs="Segoe UI"/>
          <w:b/>
          <w:bCs/>
          <w:sz w:val="22"/>
          <w:szCs w:val="22"/>
          <w:lang w:val="uk-UA"/>
        </w:rPr>
        <w:t>Acceptance Criteria</w:t>
      </w:r>
    </w:p>
    <w:p w14:paraId="65F2F779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Існує маршрут, наприклад, /my-polls або /profile/polls, доступний лише авторизованому користувачу.</w:t>
      </w:r>
    </w:p>
    <w:p w14:paraId="350CDD3C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На сторінці відображається список опитувань, у яких користувач проголосував.</w:t>
      </w:r>
    </w:p>
    <w:p w14:paraId="49901F70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Якщо користувач ще не брав участі в жодному опитуванні - показується стан “Ви ще не брали участі в опитуваннях”.</w:t>
      </w:r>
    </w:p>
    <w:p w14:paraId="3912E0F5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Клік по опитуванню в історії веде на сторінку перегляду цього опитування (режим “перегляд результатів”).</w:t>
      </w:r>
    </w:p>
    <w:p w14:paraId="244CE59B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lastRenderedPageBreak/>
        <w:t>У разі помилки завантаження історії - показується повідомлення.</w:t>
      </w:r>
    </w:p>
    <w:p w14:paraId="3511338A" w14:textId="77777777" w:rsidR="008515B1" w:rsidRPr="00CB7735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Сторінка захищена guard’ом (наприклад, AuthGuard).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 </w:t>
      </w:r>
    </w:p>
    <w:p w14:paraId="6FF312DE" w14:textId="77777777" w:rsidR="008515B1" w:rsidRPr="00175F5E" w:rsidRDefault="008515B1" w:rsidP="008515B1">
      <w:pPr>
        <w:textAlignment w:val="center"/>
        <w:rPr>
          <w:rFonts w:ascii="Calibri" w:hAnsi="Calibri" w:cs="Calibri"/>
          <w:b/>
          <w:bCs/>
          <w:sz w:val="22"/>
          <w:szCs w:val="22"/>
          <w:lang w:val="uk-UA" w:eastAsia="en-GB"/>
        </w:rPr>
      </w:pPr>
    </w:p>
    <w:p w14:paraId="5B27B167" w14:textId="77777777" w:rsidR="008515B1" w:rsidRPr="00175F5E" w:rsidRDefault="008515B1" w:rsidP="008515B1">
      <w:pPr>
        <w:textAlignment w:val="center"/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175F5E">
        <w:rPr>
          <w:rFonts w:ascii="Segoe UI" w:hAnsi="Segoe UI" w:cs="Segoe UI"/>
          <w:b/>
          <w:bCs/>
          <w:sz w:val="22"/>
          <w:szCs w:val="22"/>
          <w:lang w:val="uk-UA"/>
        </w:rPr>
        <w:t>UI вимоги</w:t>
      </w:r>
    </w:p>
    <w:p w14:paraId="1CCDA5B2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Заголовок, наприклад “Мої опитування” або “Історія опитувань”.</w:t>
      </w:r>
    </w:p>
    <w:p w14:paraId="185A5903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Список у вигляді карток або таблиці:</w:t>
      </w:r>
    </w:p>
    <w:p w14:paraId="5D15762B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назва опитування,</w:t>
      </w:r>
    </w:p>
    <w:p w14:paraId="1B6344A9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дата/час голосування,</w:t>
      </w:r>
    </w:p>
    <w:p w14:paraId="4A4DD698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кнопка/посилання “Переглянути результати”.</w:t>
      </w:r>
    </w:p>
    <w:p w14:paraId="272E5ED6" w14:textId="77777777" w:rsidR="008515B1" w:rsidRPr="00CB7735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Стан “немає даних” - окремий текстовий блок.</w:t>
      </w:r>
      <w:r w:rsidRPr="00CB7735">
        <w:rPr>
          <w:rFonts w:ascii="Segoe UI" w:hAnsi="Segoe UI" w:cs="Segoe UI"/>
          <w:sz w:val="22"/>
          <w:szCs w:val="22"/>
          <w:lang w:val="uk-UA"/>
        </w:rPr>
        <w:t xml:space="preserve"> </w:t>
      </w:r>
    </w:p>
    <w:p w14:paraId="38F8F483" w14:textId="77777777" w:rsidR="008515B1" w:rsidRPr="00175F5E" w:rsidRDefault="008515B1" w:rsidP="008515B1">
      <w:pPr>
        <w:ind w:left="1440"/>
        <w:textAlignment w:val="center"/>
        <w:rPr>
          <w:rFonts w:ascii="Calibri" w:hAnsi="Calibri" w:cs="Calibri"/>
          <w:b/>
          <w:bCs/>
          <w:sz w:val="22"/>
          <w:szCs w:val="22"/>
          <w:lang w:val="uk-UA" w:eastAsia="en-GB"/>
        </w:rPr>
      </w:pPr>
    </w:p>
    <w:p w14:paraId="41C904FB" w14:textId="77777777" w:rsidR="008515B1" w:rsidRPr="00175F5E" w:rsidRDefault="008515B1" w:rsidP="008515B1">
      <w:pPr>
        <w:textAlignment w:val="center"/>
        <w:rPr>
          <w:rFonts w:ascii="Segoe UI" w:hAnsi="Segoe UI" w:cs="Segoe UI"/>
          <w:b/>
          <w:bCs/>
          <w:sz w:val="22"/>
          <w:szCs w:val="22"/>
          <w:lang w:val="uk-UA"/>
        </w:rPr>
      </w:pPr>
      <w:r w:rsidRPr="00175F5E">
        <w:rPr>
          <w:rFonts w:ascii="Segoe UI" w:hAnsi="Segoe UI" w:cs="Segoe UI"/>
          <w:b/>
          <w:bCs/>
          <w:sz w:val="22"/>
          <w:szCs w:val="22"/>
          <w:lang w:val="uk-UA"/>
        </w:rPr>
        <w:t xml:space="preserve">Technical Notes </w:t>
      </w:r>
    </w:p>
    <w:p w14:paraId="57D0DE49" w14:textId="77777777" w:rsidR="008515B1" w:rsidRPr="00175F5E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Створити компонент UserPollHistoryComponent</w:t>
      </w:r>
    </w:p>
    <w:p w14:paraId="02EC6CD7" w14:textId="77777777" w:rsidR="008515B1" w:rsidRPr="00CB7735" w:rsidRDefault="008515B1" w:rsidP="008515B1">
      <w:pPr>
        <w:numPr>
          <w:ilvl w:val="0"/>
          <w:numId w:val="36"/>
        </w:numPr>
        <w:textAlignment w:val="center"/>
        <w:rPr>
          <w:rFonts w:ascii="Segoe UI" w:hAnsi="Segoe UI" w:cs="Segoe UI"/>
          <w:sz w:val="22"/>
          <w:szCs w:val="22"/>
          <w:lang w:val="uk-UA"/>
        </w:rPr>
      </w:pPr>
      <w:r w:rsidRPr="00175F5E">
        <w:rPr>
          <w:rFonts w:ascii="Segoe UI" w:hAnsi="Segoe UI" w:cs="Segoe UI"/>
          <w:sz w:val="22"/>
          <w:szCs w:val="22"/>
          <w:lang w:val="uk-UA"/>
        </w:rPr>
        <w:t>Створити метод у сервісі, наприклад, getUserPollHistory():Дані можуть приходити з сервера або формуватися на клієнті (якщо ви спочатку зберігаєте голоси у localStorage).</w:t>
      </w:r>
    </w:p>
    <w:p w14:paraId="17A089CA" w14:textId="77777777" w:rsidR="008515B1" w:rsidRPr="00CB7735" w:rsidRDefault="008515B1" w:rsidP="00BE4E5F">
      <w:pPr>
        <w:rPr>
          <w:rFonts w:ascii="Segoe UI" w:hAnsi="Segoe UI" w:cs="Segoe UI"/>
          <w:sz w:val="22"/>
          <w:szCs w:val="22"/>
          <w:lang w:val="uk-UA"/>
        </w:rPr>
      </w:pPr>
    </w:p>
    <w:p w14:paraId="47DCDB6A" w14:textId="77777777" w:rsidR="00605C69" w:rsidRPr="00CB7735" w:rsidRDefault="00605C69" w:rsidP="003851BD">
      <w:pPr>
        <w:rPr>
          <w:rFonts w:ascii="Segoe UI" w:hAnsi="Segoe UI" w:cs="Segoe UI"/>
          <w:sz w:val="22"/>
          <w:szCs w:val="22"/>
          <w:lang w:val="uk-UA"/>
        </w:rPr>
      </w:pPr>
    </w:p>
    <w:p w14:paraId="40DAF37D" w14:textId="77777777" w:rsidR="003851BD" w:rsidRPr="00CB7735" w:rsidRDefault="003851BD" w:rsidP="003851BD">
      <w:pPr>
        <w:rPr>
          <w:rFonts w:ascii="Segoe UI" w:hAnsi="Segoe UI" w:cs="Segoe UI"/>
          <w:lang w:val="uk-UA"/>
        </w:rPr>
      </w:pPr>
    </w:p>
    <w:p w14:paraId="14F2D2B9" w14:textId="77777777" w:rsidR="003851BD" w:rsidRPr="00CB7735" w:rsidRDefault="003851BD" w:rsidP="003851BD">
      <w:pPr>
        <w:rPr>
          <w:rFonts w:ascii="Segoe UI" w:hAnsi="Segoe UI" w:cs="Segoe UI"/>
          <w:lang w:val="uk-UA"/>
        </w:rPr>
      </w:pPr>
    </w:p>
    <w:p w14:paraId="5E4A1950" w14:textId="77777777" w:rsidR="009465D5" w:rsidRPr="00CB7735" w:rsidRDefault="009465D5" w:rsidP="009465D5">
      <w:pPr>
        <w:rPr>
          <w:rFonts w:ascii="Segoe UI" w:hAnsi="Segoe UI" w:cs="Segoe UI"/>
          <w:lang w:val="uk-UA"/>
        </w:rPr>
      </w:pPr>
    </w:p>
    <w:p w14:paraId="0B811635" w14:textId="77777777" w:rsidR="009465D5" w:rsidRPr="00CB7735" w:rsidRDefault="009465D5" w:rsidP="009465D5">
      <w:pPr>
        <w:rPr>
          <w:rFonts w:ascii="Segoe UI" w:hAnsi="Segoe UI" w:cs="Segoe UI"/>
          <w:lang w:val="uk-UA"/>
        </w:rPr>
      </w:pPr>
    </w:p>
    <w:p w14:paraId="4278E785" w14:textId="77777777" w:rsidR="009465D5" w:rsidRPr="00CB7735" w:rsidRDefault="009465D5" w:rsidP="009465D5">
      <w:pPr>
        <w:rPr>
          <w:rFonts w:ascii="Segoe UI" w:hAnsi="Segoe UI" w:cs="Segoe UI"/>
          <w:lang w:val="uk-UA"/>
        </w:rPr>
      </w:pPr>
    </w:p>
    <w:p w14:paraId="1DE4F112" w14:textId="77777777" w:rsidR="009465D5" w:rsidRPr="00CB7735" w:rsidRDefault="009465D5" w:rsidP="009465D5">
      <w:pPr>
        <w:rPr>
          <w:rFonts w:ascii="Segoe UI" w:hAnsi="Segoe UI" w:cs="Segoe UI"/>
          <w:lang w:val="uk-UA"/>
        </w:rPr>
      </w:pPr>
    </w:p>
    <w:p w14:paraId="092F52D5" w14:textId="77777777" w:rsidR="009465D5" w:rsidRPr="00CB7735" w:rsidRDefault="009465D5" w:rsidP="009465D5">
      <w:pPr>
        <w:rPr>
          <w:rFonts w:ascii="Segoe UI" w:hAnsi="Segoe UI" w:cs="Segoe UI"/>
          <w:lang w:val="uk-UA"/>
        </w:rPr>
      </w:pPr>
    </w:p>
    <w:p w14:paraId="6D7CEBBF" w14:textId="77777777" w:rsidR="009465D5" w:rsidRPr="00CB7735" w:rsidRDefault="009465D5" w:rsidP="009465D5">
      <w:pPr>
        <w:rPr>
          <w:rFonts w:ascii="Segoe UI" w:hAnsi="Segoe UI" w:cs="Segoe UI"/>
          <w:lang w:val="uk-UA"/>
        </w:rPr>
      </w:pPr>
    </w:p>
    <w:p w14:paraId="554CBAB0" w14:textId="77777777" w:rsidR="009465D5" w:rsidRPr="00CB7735" w:rsidRDefault="009465D5" w:rsidP="009465D5">
      <w:pPr>
        <w:rPr>
          <w:rFonts w:ascii="Segoe UI" w:hAnsi="Segoe UI" w:cs="Segoe UI"/>
          <w:lang w:val="uk-UA"/>
        </w:rPr>
      </w:pPr>
    </w:p>
    <w:sectPr w:rsidR="009465D5" w:rsidRPr="00CB7735" w:rsidSect="00675FC7">
      <w:footerReference w:type="default" r:id="rId10"/>
      <w:pgSz w:w="11907" w:h="16839"/>
      <w:pgMar w:top="720" w:right="1440" w:bottom="72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63831" w14:textId="77777777" w:rsidR="00A5634E" w:rsidRDefault="00A5634E" w:rsidP="00BC5ABF">
      <w:r>
        <w:separator/>
      </w:r>
    </w:p>
  </w:endnote>
  <w:endnote w:type="continuationSeparator" w:id="0">
    <w:p w14:paraId="5F7F7F41" w14:textId="77777777" w:rsidR="00A5634E" w:rsidRDefault="00A5634E" w:rsidP="00BC5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goe UI" w:hAnsi="Segoe UI" w:cs="Segoe UI"/>
      </w:rPr>
      <w:id w:val="2419183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947613" w14:textId="4812A2AB" w:rsidR="00D209C6" w:rsidRPr="00605C69" w:rsidRDefault="00D209C6">
        <w:pPr>
          <w:pStyle w:val="Footer"/>
          <w:jc w:val="right"/>
          <w:rPr>
            <w:rFonts w:ascii="Segoe UI" w:hAnsi="Segoe UI" w:cs="Segoe UI"/>
          </w:rPr>
        </w:pPr>
      </w:p>
      <w:tbl>
        <w:tblPr>
          <w:tblStyle w:val="TableGrid"/>
          <w:tblW w:w="12588" w:type="dxa"/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980"/>
          <w:gridCol w:w="2520"/>
          <w:gridCol w:w="2748"/>
          <w:gridCol w:w="2562"/>
          <w:gridCol w:w="2778"/>
        </w:tblGrid>
        <w:tr w:rsidR="003851BD" w:rsidRPr="00605C69" w14:paraId="6C2217C5" w14:textId="77777777" w:rsidTr="00605C69">
          <w:tc>
            <w:tcPr>
              <w:tcW w:w="1980" w:type="dxa"/>
              <w:shd w:val="clear" w:color="auto" w:fill="FFFFFF" w:themeFill="background1"/>
            </w:tcPr>
            <w:p w14:paraId="6A829A08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  <w:p w14:paraId="2F5C0AA9" w14:textId="6A39471A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  <w:p w14:paraId="7911C27E" w14:textId="326992E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  <w:r w:rsidRPr="00605C69">
                <w:rPr>
                  <w:rFonts w:ascii="Segoe UI" w:hAnsi="Segoe UI" w:cs="Segoe UI"/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5C9B3045" wp14:editId="5E7758DE">
                    <wp:simplePos x="0" y="0"/>
                    <wp:positionH relativeFrom="column">
                      <wp:posOffset>-41910</wp:posOffset>
                    </wp:positionH>
                    <wp:positionV relativeFrom="paragraph">
                      <wp:posOffset>36195</wp:posOffset>
                    </wp:positionV>
                    <wp:extent cx="1281661" cy="360251"/>
                    <wp:effectExtent l="0" t="0" r="0" b="1905"/>
                    <wp:wrapNone/>
                    <wp:docPr id="2141881822" name="Graphic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141881822" name="Graphic 2141881822"/>
                            <pic:cNvPicPr/>
                          </pic:nvPicPr>
                          <pic:blipFill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81661" cy="36025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p>
            <w:p w14:paraId="395F5874" w14:textId="5469B770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  <w:p w14:paraId="19D13D93" w14:textId="3D03B88D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</w:tc>
          <w:tc>
            <w:tcPr>
              <w:tcW w:w="2520" w:type="dxa"/>
            </w:tcPr>
            <w:p w14:paraId="0B33E54E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  <w:p w14:paraId="60F09DF4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</w:p>
            <w:p w14:paraId="3B441F87" w14:textId="2B0A8456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  <w:r w:rsidRPr="00605C69">
                <w:rPr>
                  <w:rFonts w:ascii="Segoe UI" w:hAnsi="Segoe UI" w:cs="Segoe UI"/>
                  <w:sz w:val="12"/>
                  <w:szCs w:val="12"/>
                  <w:lang w:val="en-US"/>
                </w:rPr>
                <w:t xml:space="preserve"> </w:t>
              </w:r>
            </w:p>
          </w:tc>
          <w:tc>
            <w:tcPr>
              <w:tcW w:w="2748" w:type="dxa"/>
            </w:tcPr>
            <w:p w14:paraId="3F7A5C27" w14:textId="77777777" w:rsidR="003851BD" w:rsidRPr="00605C69" w:rsidRDefault="003851BD" w:rsidP="003851BD">
              <w:pPr>
                <w:pStyle w:val="Footer"/>
                <w:jc w:val="right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  <w:p w14:paraId="542E2367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</w:p>
            <w:p w14:paraId="4D83A026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  <w:r w:rsidRPr="00605C69">
                <w:rPr>
                  <w:rFonts w:ascii="Segoe UI" w:hAnsi="Segoe UI" w:cs="Segoe UI"/>
                  <w:sz w:val="16"/>
                  <w:szCs w:val="16"/>
                  <w:lang w:val="en-US"/>
                </w:rPr>
                <w:t xml:space="preserve">CyberBionic Systematics ® </w:t>
              </w:r>
            </w:p>
            <w:p w14:paraId="19789C13" w14:textId="51580F66" w:rsidR="003851BD" w:rsidRPr="00175F5E" w:rsidRDefault="009465D5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  <w:r w:rsidRPr="00175F5E">
                <w:rPr>
                  <w:rFonts w:ascii="Segoe UI" w:hAnsi="Segoe UI" w:cs="Segoe UI"/>
                  <w:sz w:val="16"/>
                  <w:szCs w:val="16"/>
                  <w:lang w:val="en-US"/>
                </w:rPr>
                <w:t>63 Zvirynetska Street,</w:t>
              </w:r>
              <w:r w:rsidRPr="00175F5E">
                <w:rPr>
                  <w:rFonts w:ascii="Segoe UI" w:hAnsi="Segoe UI" w:cs="Segoe UI"/>
                  <w:sz w:val="16"/>
                  <w:szCs w:val="16"/>
                  <w:lang w:val="en-US"/>
                </w:rPr>
                <w:br/>
                <w:t>Kyiv, 01014, Ukraine</w:t>
              </w:r>
            </w:p>
            <w:p w14:paraId="368A2EE6" w14:textId="43084B2F" w:rsidR="003851BD" w:rsidRPr="00175F5E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  <w:r w:rsidRPr="00605C69">
                <w:rPr>
                  <w:rFonts w:ascii="Segoe UI" w:hAnsi="Segoe UI" w:cs="Segoe UI"/>
                  <w:sz w:val="12"/>
                  <w:szCs w:val="12"/>
                  <w:lang w:val="en-US"/>
                </w:rPr>
                <w:t xml:space="preserve">                                 </w:t>
              </w:r>
            </w:p>
          </w:tc>
          <w:tc>
            <w:tcPr>
              <w:tcW w:w="2562" w:type="dxa"/>
            </w:tcPr>
            <w:p w14:paraId="0A1717A0" w14:textId="77777777" w:rsidR="003851BD" w:rsidRPr="00605C69" w:rsidRDefault="003851BD" w:rsidP="003851BD">
              <w:pPr>
                <w:pStyle w:val="Footer"/>
                <w:jc w:val="right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  <w:p w14:paraId="32F21377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</w:p>
            <w:p w14:paraId="0BE19ADE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  <w:r w:rsidRPr="00605C69">
                <w:rPr>
                  <w:rFonts w:ascii="Segoe UI" w:hAnsi="Segoe UI" w:cs="Segoe UI"/>
                  <w:sz w:val="16"/>
                  <w:szCs w:val="16"/>
                  <w:lang w:val="en-US"/>
                </w:rPr>
                <w:t>t.  +380 (44) 361-8937</w:t>
              </w:r>
            </w:p>
            <w:p w14:paraId="68FEF9EF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  <w:r w:rsidRPr="00605C69">
                <w:rPr>
                  <w:rFonts w:ascii="Segoe UI" w:hAnsi="Segoe UI" w:cs="Segoe UI"/>
                  <w:sz w:val="16"/>
                  <w:szCs w:val="16"/>
                  <w:lang w:val="en-US"/>
                </w:rPr>
                <w:t xml:space="preserve">E-mail: </w:t>
              </w:r>
              <w:hyperlink r:id="rId3" w:history="1">
                <w:r w:rsidRPr="00605C69">
                  <w:rPr>
                    <w:rStyle w:val="Hyperlink"/>
                    <w:rFonts w:ascii="Segoe UI" w:hAnsi="Segoe UI" w:cs="Segoe UI"/>
                    <w:sz w:val="16"/>
                    <w:szCs w:val="16"/>
                    <w:lang w:val="en-US"/>
                  </w:rPr>
                  <w:t>edu@cbsystematics.com</w:t>
                </w:r>
              </w:hyperlink>
            </w:p>
            <w:p w14:paraId="18C72403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  <w:r w:rsidRPr="00605C69">
                <w:rPr>
                  <w:rFonts w:ascii="Segoe UI" w:hAnsi="Segoe UI" w:cs="Segoe UI"/>
                  <w:sz w:val="16"/>
                  <w:szCs w:val="16"/>
                  <w:lang w:val="en-US"/>
                </w:rPr>
                <w:t xml:space="preserve">Site: </w:t>
              </w:r>
              <w:hyperlink r:id="rId4" w:history="1">
                <w:r w:rsidRPr="00605C69">
                  <w:rPr>
                    <w:rStyle w:val="Hyperlink"/>
                    <w:rFonts w:ascii="Segoe UI" w:hAnsi="Segoe UI" w:cs="Segoe UI"/>
                    <w:sz w:val="16"/>
                    <w:szCs w:val="16"/>
                    <w:lang w:val="en-US"/>
                  </w:rPr>
                  <w:t>cbs.com.ua</w:t>
                </w:r>
              </w:hyperlink>
              <w:r w:rsidRPr="00605C69">
                <w:rPr>
                  <w:rStyle w:val="Hyperlink"/>
                  <w:rFonts w:ascii="Segoe UI" w:hAnsi="Segoe UI" w:cs="Segoe UI"/>
                  <w:sz w:val="16"/>
                  <w:szCs w:val="16"/>
                  <w:lang w:val="en-US"/>
                </w:rPr>
                <w:t xml:space="preserve"> | </w:t>
              </w:r>
              <w:hyperlink r:id="rId5" w:history="1">
                <w:r w:rsidRPr="00605C69">
                  <w:rPr>
                    <w:rStyle w:val="Hyperlink"/>
                    <w:rFonts w:ascii="Segoe UI" w:hAnsi="Segoe UI" w:cs="Segoe UI"/>
                    <w:sz w:val="16"/>
                    <w:szCs w:val="16"/>
                    <w:lang w:val="en-US"/>
                  </w:rPr>
                  <w:t>itvdn.com</w:t>
                </w:r>
              </w:hyperlink>
              <w:r w:rsidRPr="00605C69">
                <w:rPr>
                  <w:rFonts w:ascii="Segoe UI" w:hAnsi="Segoe UI" w:cs="Segoe UI"/>
                  <w:sz w:val="16"/>
                  <w:szCs w:val="16"/>
                  <w:lang w:val="en-US"/>
                </w:rPr>
                <w:t xml:space="preserve"> </w:t>
              </w:r>
            </w:p>
            <w:p w14:paraId="11767B82" w14:textId="77777777" w:rsidR="003851BD" w:rsidRPr="00605C69" w:rsidRDefault="003851BD" w:rsidP="003851BD">
              <w:pPr>
                <w:pStyle w:val="Footer"/>
                <w:jc w:val="right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</w:tc>
          <w:tc>
            <w:tcPr>
              <w:tcW w:w="2778" w:type="dxa"/>
              <w:tcBorders>
                <w:top w:val="nil"/>
              </w:tcBorders>
            </w:tcPr>
            <w:p w14:paraId="6E36061E" w14:textId="56FBB5B3" w:rsidR="003851BD" w:rsidRPr="00605C69" w:rsidRDefault="003851BD" w:rsidP="003851BD">
              <w:pPr>
                <w:pStyle w:val="Footer"/>
                <w:jc w:val="right"/>
                <w:rPr>
                  <w:rFonts w:ascii="Segoe UI" w:hAnsi="Segoe UI" w:cs="Segoe UI"/>
                  <w:noProof/>
                  <w:sz w:val="12"/>
                  <w:szCs w:val="12"/>
                  <w:lang w:val="en-US"/>
                </w:rPr>
              </w:pPr>
              <w:r w:rsidRPr="00605C69">
                <w:rPr>
                  <w:rFonts w:ascii="Segoe UI" w:hAnsi="Segoe UI" w:cs="Segoe UI"/>
                  <w:sz w:val="12"/>
                  <w:szCs w:val="12"/>
                  <w:lang w:val="en-US"/>
                </w:rPr>
                <w:t xml:space="preserve"> Page | </w:t>
              </w:r>
              <w:r w:rsidRPr="00605C69">
                <w:rPr>
                  <w:rFonts w:ascii="Segoe UI" w:hAnsi="Segoe UI" w:cs="Segoe UI"/>
                  <w:sz w:val="12"/>
                  <w:szCs w:val="12"/>
                  <w:lang w:val="en-US"/>
                </w:rPr>
                <w:fldChar w:fldCharType="begin"/>
              </w:r>
              <w:r w:rsidRPr="00605C69">
                <w:rPr>
                  <w:rFonts w:ascii="Segoe UI" w:hAnsi="Segoe UI" w:cs="Segoe UI"/>
                  <w:sz w:val="12"/>
                  <w:szCs w:val="12"/>
                  <w:lang w:val="en-US"/>
                </w:rPr>
                <w:instrText xml:space="preserve"> PAGE   \* MERGEFORMAT </w:instrText>
              </w:r>
              <w:r w:rsidRPr="00605C69">
                <w:rPr>
                  <w:rFonts w:ascii="Segoe UI" w:hAnsi="Segoe UI" w:cs="Segoe UI"/>
                  <w:sz w:val="12"/>
                  <w:szCs w:val="12"/>
                  <w:lang w:val="en-US"/>
                </w:rPr>
                <w:fldChar w:fldCharType="separate"/>
              </w:r>
              <w:r w:rsidRPr="00605C69">
                <w:rPr>
                  <w:rFonts w:ascii="Segoe UI" w:hAnsi="Segoe UI" w:cs="Segoe UI"/>
                  <w:noProof/>
                  <w:sz w:val="12"/>
                  <w:szCs w:val="12"/>
                  <w:lang w:val="en-US"/>
                </w:rPr>
                <w:t>1</w:t>
              </w:r>
              <w:r w:rsidRPr="00605C69">
                <w:rPr>
                  <w:rFonts w:ascii="Segoe UI" w:hAnsi="Segoe UI" w:cs="Segoe UI"/>
                  <w:noProof/>
                  <w:sz w:val="12"/>
                  <w:szCs w:val="12"/>
                  <w:lang w:val="en-US"/>
                </w:rPr>
                <w:fldChar w:fldCharType="end"/>
              </w:r>
            </w:p>
            <w:p w14:paraId="2995A190" w14:textId="77777777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6"/>
                  <w:szCs w:val="16"/>
                  <w:lang w:val="en-US"/>
                </w:rPr>
              </w:pPr>
            </w:p>
            <w:p w14:paraId="4F32D4FF" w14:textId="70418F33" w:rsidR="003851BD" w:rsidRPr="00605C69" w:rsidRDefault="003851BD" w:rsidP="003851BD">
              <w:pPr>
                <w:pStyle w:val="Footer"/>
                <w:rPr>
                  <w:rFonts w:ascii="Segoe UI" w:hAnsi="Segoe UI" w:cs="Segoe UI"/>
                  <w:sz w:val="12"/>
                  <w:szCs w:val="12"/>
                  <w:lang w:val="en-US"/>
                </w:rPr>
              </w:pPr>
            </w:p>
          </w:tc>
        </w:tr>
      </w:tbl>
      <w:p w14:paraId="72F6D84D" w14:textId="7FBA0620" w:rsidR="008F2956" w:rsidRPr="00605C69" w:rsidRDefault="00775C56" w:rsidP="00775C56">
        <w:pPr>
          <w:pStyle w:val="Footer"/>
          <w:ind w:right="-693"/>
          <w:jc w:val="right"/>
          <w:rPr>
            <w:rFonts w:ascii="Segoe UI" w:hAnsi="Segoe UI" w:cs="Segoe UI"/>
          </w:rPr>
        </w:pPr>
        <w:r w:rsidRPr="00775C56">
          <w:rPr>
            <w:rFonts w:ascii="Segoe UI" w:hAnsi="Segoe UI" w:cs="Segoe UI"/>
          </w:rPr>
          <w:fldChar w:fldCharType="begin"/>
        </w:r>
        <w:r w:rsidRPr="00775C56">
          <w:rPr>
            <w:rFonts w:ascii="Segoe UI" w:hAnsi="Segoe UI" w:cs="Segoe UI"/>
          </w:rPr>
          <w:instrText xml:space="preserve"> PAGE   \* MERGEFORMAT </w:instrText>
        </w:r>
        <w:r w:rsidRPr="00775C56">
          <w:rPr>
            <w:rFonts w:ascii="Segoe UI" w:hAnsi="Segoe UI" w:cs="Segoe UI"/>
          </w:rPr>
          <w:fldChar w:fldCharType="separate"/>
        </w:r>
        <w:r w:rsidRPr="00775C56">
          <w:rPr>
            <w:rFonts w:ascii="Segoe UI" w:hAnsi="Segoe UI" w:cs="Segoe UI"/>
            <w:noProof/>
          </w:rPr>
          <w:t>1</w:t>
        </w:r>
        <w:r w:rsidRPr="00775C56">
          <w:rPr>
            <w:rFonts w:ascii="Segoe UI" w:hAnsi="Segoe UI" w:cs="Segoe U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75DFF" w14:textId="77777777" w:rsidR="00A5634E" w:rsidRDefault="00A5634E" w:rsidP="00BC5ABF">
      <w:r>
        <w:separator/>
      </w:r>
    </w:p>
  </w:footnote>
  <w:footnote w:type="continuationSeparator" w:id="0">
    <w:p w14:paraId="5A874421" w14:textId="77777777" w:rsidR="00A5634E" w:rsidRDefault="00A5634E" w:rsidP="00BC5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5FE"/>
    <w:multiLevelType w:val="multilevel"/>
    <w:tmpl w:val="4F909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C4789"/>
    <w:multiLevelType w:val="hybridMultilevel"/>
    <w:tmpl w:val="0D42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E4924"/>
    <w:multiLevelType w:val="multilevel"/>
    <w:tmpl w:val="725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23D09"/>
    <w:multiLevelType w:val="multilevel"/>
    <w:tmpl w:val="6A6E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D1272"/>
    <w:multiLevelType w:val="multilevel"/>
    <w:tmpl w:val="AF4A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24AF7"/>
    <w:multiLevelType w:val="multilevel"/>
    <w:tmpl w:val="2E9E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D42F2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A5038"/>
    <w:multiLevelType w:val="hybridMultilevel"/>
    <w:tmpl w:val="736A25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178DC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5222C"/>
    <w:multiLevelType w:val="hybridMultilevel"/>
    <w:tmpl w:val="6F6AD6C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F01675"/>
    <w:multiLevelType w:val="multilevel"/>
    <w:tmpl w:val="8E66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3575B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D54BB8"/>
    <w:multiLevelType w:val="multilevel"/>
    <w:tmpl w:val="2F60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43388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41DA2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14338B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B65F8"/>
    <w:multiLevelType w:val="hybridMultilevel"/>
    <w:tmpl w:val="444ED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A25D4"/>
    <w:multiLevelType w:val="hybridMultilevel"/>
    <w:tmpl w:val="0450F188"/>
    <w:lvl w:ilvl="0" w:tplc="34B2EB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2F19E5"/>
    <w:multiLevelType w:val="multilevel"/>
    <w:tmpl w:val="469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84291"/>
    <w:multiLevelType w:val="multilevel"/>
    <w:tmpl w:val="4F909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507652"/>
    <w:multiLevelType w:val="multilevel"/>
    <w:tmpl w:val="FC30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57250B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B59E9"/>
    <w:multiLevelType w:val="hybridMultilevel"/>
    <w:tmpl w:val="F6F486FA"/>
    <w:lvl w:ilvl="0" w:tplc="792CF56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onsola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20862"/>
    <w:multiLevelType w:val="hybridMultilevel"/>
    <w:tmpl w:val="890CF1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F3D9F"/>
    <w:multiLevelType w:val="multilevel"/>
    <w:tmpl w:val="A0D2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926FF4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0228D3"/>
    <w:multiLevelType w:val="hybridMultilevel"/>
    <w:tmpl w:val="A83A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1E1E25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150ABF"/>
    <w:multiLevelType w:val="hybridMultilevel"/>
    <w:tmpl w:val="D512A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B369C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922DC"/>
    <w:multiLevelType w:val="multilevel"/>
    <w:tmpl w:val="4F909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0116A"/>
    <w:multiLevelType w:val="hybridMultilevel"/>
    <w:tmpl w:val="CC6A9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DE60DC"/>
    <w:multiLevelType w:val="hybridMultilevel"/>
    <w:tmpl w:val="0A4C8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159A3"/>
    <w:multiLevelType w:val="hybridMultilevel"/>
    <w:tmpl w:val="0DDA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116DA8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E9631A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726410"/>
    <w:multiLevelType w:val="multilevel"/>
    <w:tmpl w:val="FF1A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C07ADC"/>
    <w:multiLevelType w:val="multilevel"/>
    <w:tmpl w:val="4F909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3F746E"/>
    <w:multiLevelType w:val="multilevel"/>
    <w:tmpl w:val="0DE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AA6391"/>
    <w:multiLevelType w:val="multilevel"/>
    <w:tmpl w:val="1ABA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252976">
    <w:abstractNumId w:val="17"/>
  </w:num>
  <w:num w:numId="2" w16cid:durableId="166986629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1598264">
    <w:abstractNumId w:val="26"/>
  </w:num>
  <w:num w:numId="4" w16cid:durableId="1949433981">
    <w:abstractNumId w:val="28"/>
  </w:num>
  <w:num w:numId="5" w16cid:durableId="389689246">
    <w:abstractNumId w:val="1"/>
  </w:num>
  <w:num w:numId="6" w16cid:durableId="2124962364">
    <w:abstractNumId w:val="33"/>
  </w:num>
  <w:num w:numId="7" w16cid:durableId="320233934">
    <w:abstractNumId w:val="23"/>
  </w:num>
  <w:num w:numId="8" w16cid:durableId="1428313010">
    <w:abstractNumId w:val="31"/>
  </w:num>
  <w:num w:numId="9" w16cid:durableId="856966553">
    <w:abstractNumId w:val="32"/>
  </w:num>
  <w:num w:numId="10" w16cid:durableId="970669622">
    <w:abstractNumId w:val="9"/>
  </w:num>
  <w:num w:numId="11" w16cid:durableId="1358778464">
    <w:abstractNumId w:val="16"/>
  </w:num>
  <w:num w:numId="12" w16cid:durableId="1577469617">
    <w:abstractNumId w:val="7"/>
  </w:num>
  <w:num w:numId="13" w16cid:durableId="4989501">
    <w:abstractNumId w:val="22"/>
  </w:num>
  <w:num w:numId="14" w16cid:durableId="1454523865">
    <w:abstractNumId w:val="18"/>
  </w:num>
  <w:num w:numId="15" w16cid:durableId="1153835986">
    <w:abstractNumId w:val="6"/>
  </w:num>
  <w:num w:numId="16" w16cid:durableId="327832207">
    <w:abstractNumId w:val="15"/>
  </w:num>
  <w:num w:numId="17" w16cid:durableId="1654985231">
    <w:abstractNumId w:val="35"/>
  </w:num>
  <w:num w:numId="18" w16cid:durableId="2063139289">
    <w:abstractNumId w:val="27"/>
  </w:num>
  <w:num w:numId="19" w16cid:durableId="2106535457">
    <w:abstractNumId w:val="10"/>
    <w:lvlOverride w:ilvl="0">
      <w:startOverride w:val="6"/>
    </w:lvlOverride>
  </w:num>
  <w:num w:numId="20" w16cid:durableId="231429082">
    <w:abstractNumId w:val="20"/>
    <w:lvlOverride w:ilvl="0">
      <w:startOverride w:val="7"/>
    </w:lvlOverride>
  </w:num>
  <w:num w:numId="21" w16cid:durableId="1721319225">
    <w:abstractNumId w:val="38"/>
  </w:num>
  <w:num w:numId="22" w16cid:durableId="1565949185">
    <w:abstractNumId w:val="12"/>
    <w:lvlOverride w:ilvl="0">
      <w:startOverride w:val="6"/>
    </w:lvlOverride>
  </w:num>
  <w:num w:numId="23" w16cid:durableId="708725887">
    <w:abstractNumId w:val="5"/>
    <w:lvlOverride w:ilvl="0">
      <w:startOverride w:val="7"/>
    </w:lvlOverride>
  </w:num>
  <w:num w:numId="24" w16cid:durableId="2013602361">
    <w:abstractNumId w:val="11"/>
  </w:num>
  <w:num w:numId="25" w16cid:durableId="681976201">
    <w:abstractNumId w:val="21"/>
  </w:num>
  <w:num w:numId="26" w16cid:durableId="555240046">
    <w:abstractNumId w:val="34"/>
  </w:num>
  <w:num w:numId="27" w16cid:durableId="1129476380">
    <w:abstractNumId w:val="2"/>
    <w:lvlOverride w:ilvl="0">
      <w:startOverride w:val="6"/>
    </w:lvlOverride>
  </w:num>
  <w:num w:numId="28" w16cid:durableId="655492858">
    <w:abstractNumId w:val="4"/>
    <w:lvlOverride w:ilvl="0">
      <w:startOverride w:val="7"/>
    </w:lvlOverride>
  </w:num>
  <w:num w:numId="29" w16cid:durableId="424423379">
    <w:abstractNumId w:val="13"/>
  </w:num>
  <w:num w:numId="30" w16cid:durableId="104809403">
    <w:abstractNumId w:val="36"/>
    <w:lvlOverride w:ilvl="0">
      <w:startOverride w:val="1"/>
    </w:lvlOverride>
  </w:num>
  <w:num w:numId="31" w16cid:durableId="53939368">
    <w:abstractNumId w:val="39"/>
    <w:lvlOverride w:ilvl="0">
      <w:startOverride w:val="2"/>
    </w:lvlOverride>
  </w:num>
  <w:num w:numId="32" w16cid:durableId="1155684756">
    <w:abstractNumId w:val="25"/>
  </w:num>
  <w:num w:numId="33" w16cid:durableId="1288583151">
    <w:abstractNumId w:val="8"/>
  </w:num>
  <w:num w:numId="34" w16cid:durableId="1001616379">
    <w:abstractNumId w:val="14"/>
  </w:num>
  <w:num w:numId="35" w16cid:durableId="1030186820">
    <w:abstractNumId w:val="29"/>
  </w:num>
  <w:num w:numId="36" w16cid:durableId="188179110">
    <w:abstractNumId w:val="30"/>
  </w:num>
  <w:num w:numId="37" w16cid:durableId="915358450">
    <w:abstractNumId w:val="24"/>
    <w:lvlOverride w:ilvl="0">
      <w:startOverride w:val="1"/>
    </w:lvlOverride>
  </w:num>
  <w:num w:numId="38" w16cid:durableId="1654210972">
    <w:abstractNumId w:val="3"/>
    <w:lvlOverride w:ilvl="0">
      <w:startOverride w:val="2"/>
    </w:lvlOverride>
  </w:num>
  <w:num w:numId="39" w16cid:durableId="508066034">
    <w:abstractNumId w:val="0"/>
  </w:num>
  <w:num w:numId="40" w16cid:durableId="1600405458">
    <w:abstractNumId w:val="37"/>
  </w:num>
  <w:num w:numId="41" w16cid:durableId="5790272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415"/>
    <w:rsid w:val="00011711"/>
    <w:rsid w:val="00014979"/>
    <w:rsid w:val="000154B1"/>
    <w:rsid w:val="000237B9"/>
    <w:rsid w:val="000370E7"/>
    <w:rsid w:val="00047D46"/>
    <w:rsid w:val="00052021"/>
    <w:rsid w:val="00063D25"/>
    <w:rsid w:val="00064507"/>
    <w:rsid w:val="000720DA"/>
    <w:rsid w:val="000A1160"/>
    <w:rsid w:val="000B0B59"/>
    <w:rsid w:val="000F2D92"/>
    <w:rsid w:val="000F614F"/>
    <w:rsid w:val="00112B1B"/>
    <w:rsid w:val="001234F4"/>
    <w:rsid w:val="0012657D"/>
    <w:rsid w:val="00137C05"/>
    <w:rsid w:val="0014149D"/>
    <w:rsid w:val="001463A8"/>
    <w:rsid w:val="00157795"/>
    <w:rsid w:val="00175F5E"/>
    <w:rsid w:val="00184994"/>
    <w:rsid w:val="00197971"/>
    <w:rsid w:val="001A7D83"/>
    <w:rsid w:val="001D3D17"/>
    <w:rsid w:val="001F3BD3"/>
    <w:rsid w:val="002022F1"/>
    <w:rsid w:val="00203881"/>
    <w:rsid w:val="0022206B"/>
    <w:rsid w:val="00225B0E"/>
    <w:rsid w:val="002279ED"/>
    <w:rsid w:val="002362FB"/>
    <w:rsid w:val="00254225"/>
    <w:rsid w:val="002577E5"/>
    <w:rsid w:val="002702D9"/>
    <w:rsid w:val="00271AA9"/>
    <w:rsid w:val="002756BF"/>
    <w:rsid w:val="0027748F"/>
    <w:rsid w:val="00277C1B"/>
    <w:rsid w:val="00290348"/>
    <w:rsid w:val="00296D5B"/>
    <w:rsid w:val="002B00C9"/>
    <w:rsid w:val="002C5D70"/>
    <w:rsid w:val="002D0DF8"/>
    <w:rsid w:val="002F6072"/>
    <w:rsid w:val="002F7E84"/>
    <w:rsid w:val="003001BE"/>
    <w:rsid w:val="00316F78"/>
    <w:rsid w:val="00317BA0"/>
    <w:rsid w:val="003248DB"/>
    <w:rsid w:val="003420AB"/>
    <w:rsid w:val="003427B1"/>
    <w:rsid w:val="0035379E"/>
    <w:rsid w:val="0035740B"/>
    <w:rsid w:val="00382247"/>
    <w:rsid w:val="003851BD"/>
    <w:rsid w:val="003871F1"/>
    <w:rsid w:val="0039150C"/>
    <w:rsid w:val="003C5E46"/>
    <w:rsid w:val="003C7A83"/>
    <w:rsid w:val="003E04D2"/>
    <w:rsid w:val="00436F8D"/>
    <w:rsid w:val="004374DA"/>
    <w:rsid w:val="00463D16"/>
    <w:rsid w:val="00465D85"/>
    <w:rsid w:val="00471BCB"/>
    <w:rsid w:val="00472DF4"/>
    <w:rsid w:val="00476B6E"/>
    <w:rsid w:val="0047731C"/>
    <w:rsid w:val="00491DE5"/>
    <w:rsid w:val="004C7A99"/>
    <w:rsid w:val="004D0DE7"/>
    <w:rsid w:val="004F198F"/>
    <w:rsid w:val="004F30E5"/>
    <w:rsid w:val="00501673"/>
    <w:rsid w:val="005100C7"/>
    <w:rsid w:val="005108DD"/>
    <w:rsid w:val="00512D35"/>
    <w:rsid w:val="005B1087"/>
    <w:rsid w:val="005C7B79"/>
    <w:rsid w:val="005D27C4"/>
    <w:rsid w:val="005D6C3A"/>
    <w:rsid w:val="005E4B60"/>
    <w:rsid w:val="005F7B12"/>
    <w:rsid w:val="00600F21"/>
    <w:rsid w:val="00602FC7"/>
    <w:rsid w:val="00605C69"/>
    <w:rsid w:val="00614203"/>
    <w:rsid w:val="00641994"/>
    <w:rsid w:val="0064316D"/>
    <w:rsid w:val="00657687"/>
    <w:rsid w:val="00662DBE"/>
    <w:rsid w:val="00665A20"/>
    <w:rsid w:val="00675FC7"/>
    <w:rsid w:val="006762EB"/>
    <w:rsid w:val="006A1FDD"/>
    <w:rsid w:val="006D4A35"/>
    <w:rsid w:val="007105B2"/>
    <w:rsid w:val="00710808"/>
    <w:rsid w:val="0072619B"/>
    <w:rsid w:val="0074340B"/>
    <w:rsid w:val="00761E0E"/>
    <w:rsid w:val="00762E18"/>
    <w:rsid w:val="00775C56"/>
    <w:rsid w:val="007A0BA0"/>
    <w:rsid w:val="007A2DA4"/>
    <w:rsid w:val="007B03C2"/>
    <w:rsid w:val="007E1568"/>
    <w:rsid w:val="0080154A"/>
    <w:rsid w:val="0082573B"/>
    <w:rsid w:val="008515B1"/>
    <w:rsid w:val="00892584"/>
    <w:rsid w:val="0089666A"/>
    <w:rsid w:val="008B1542"/>
    <w:rsid w:val="008D2C72"/>
    <w:rsid w:val="008E4F1C"/>
    <w:rsid w:val="008F13B4"/>
    <w:rsid w:val="008F2956"/>
    <w:rsid w:val="008F393D"/>
    <w:rsid w:val="00925C58"/>
    <w:rsid w:val="0094266F"/>
    <w:rsid w:val="009465D5"/>
    <w:rsid w:val="0095051F"/>
    <w:rsid w:val="00980C59"/>
    <w:rsid w:val="009875A2"/>
    <w:rsid w:val="009C26D2"/>
    <w:rsid w:val="009D3DD8"/>
    <w:rsid w:val="00A13030"/>
    <w:rsid w:val="00A151B1"/>
    <w:rsid w:val="00A161ED"/>
    <w:rsid w:val="00A26ADB"/>
    <w:rsid w:val="00A510BC"/>
    <w:rsid w:val="00A5634E"/>
    <w:rsid w:val="00A56BE5"/>
    <w:rsid w:val="00A85415"/>
    <w:rsid w:val="00AE5D51"/>
    <w:rsid w:val="00AF19CA"/>
    <w:rsid w:val="00B05596"/>
    <w:rsid w:val="00B15C31"/>
    <w:rsid w:val="00B61517"/>
    <w:rsid w:val="00B7597E"/>
    <w:rsid w:val="00B91B2D"/>
    <w:rsid w:val="00BC5ABF"/>
    <w:rsid w:val="00BD7D58"/>
    <w:rsid w:val="00BE4E5F"/>
    <w:rsid w:val="00C03668"/>
    <w:rsid w:val="00C10D9F"/>
    <w:rsid w:val="00C2486E"/>
    <w:rsid w:val="00C344EB"/>
    <w:rsid w:val="00C362F0"/>
    <w:rsid w:val="00C474FF"/>
    <w:rsid w:val="00C71CD0"/>
    <w:rsid w:val="00C835EC"/>
    <w:rsid w:val="00CA3DDD"/>
    <w:rsid w:val="00CB7735"/>
    <w:rsid w:val="00CD0FD8"/>
    <w:rsid w:val="00CD3801"/>
    <w:rsid w:val="00CD4F18"/>
    <w:rsid w:val="00CF25E4"/>
    <w:rsid w:val="00D00FE7"/>
    <w:rsid w:val="00D2065A"/>
    <w:rsid w:val="00D209C6"/>
    <w:rsid w:val="00D27FD0"/>
    <w:rsid w:val="00D326F9"/>
    <w:rsid w:val="00D3740B"/>
    <w:rsid w:val="00D84233"/>
    <w:rsid w:val="00D918B9"/>
    <w:rsid w:val="00DA25CD"/>
    <w:rsid w:val="00DB6E4F"/>
    <w:rsid w:val="00DC6B36"/>
    <w:rsid w:val="00DD4333"/>
    <w:rsid w:val="00DE59C3"/>
    <w:rsid w:val="00DF1EB3"/>
    <w:rsid w:val="00E04AD1"/>
    <w:rsid w:val="00E05D5F"/>
    <w:rsid w:val="00E104BB"/>
    <w:rsid w:val="00E117A6"/>
    <w:rsid w:val="00E23141"/>
    <w:rsid w:val="00E303F0"/>
    <w:rsid w:val="00E455D4"/>
    <w:rsid w:val="00E643D1"/>
    <w:rsid w:val="00E7176B"/>
    <w:rsid w:val="00E83AB6"/>
    <w:rsid w:val="00E857BF"/>
    <w:rsid w:val="00E90B88"/>
    <w:rsid w:val="00EB6B72"/>
    <w:rsid w:val="00F038B3"/>
    <w:rsid w:val="00F331F9"/>
    <w:rsid w:val="00F33273"/>
    <w:rsid w:val="00F333B8"/>
    <w:rsid w:val="00F43B29"/>
    <w:rsid w:val="00F45661"/>
    <w:rsid w:val="00F56642"/>
    <w:rsid w:val="00F577F7"/>
    <w:rsid w:val="00F92C8D"/>
    <w:rsid w:val="00FC2580"/>
    <w:rsid w:val="00FE0D6C"/>
    <w:rsid w:val="00FF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F6506"/>
  <w15:docId w15:val="{2A09F360-CD9B-446D-8B46-81355E18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1BE"/>
    <w:rPr>
      <w:rFonts w:ascii="Arial" w:eastAsia="Times New Roman" w:hAnsi="Arial" w:cs="Arial"/>
      <w:lang w:val="ru-RU" w:eastAsia="zh-CN"/>
    </w:rPr>
  </w:style>
  <w:style w:type="paragraph" w:styleId="Heading1">
    <w:name w:val="heading 1"/>
    <w:basedOn w:val="Normal"/>
    <w:next w:val="BodyText"/>
    <w:link w:val="Heading1Char"/>
    <w:qFormat/>
    <w:pPr>
      <w:keepNext/>
      <w:outlineLvl w:val="0"/>
    </w:pPr>
    <w:rPr>
      <w:rFonts w:eastAsia="SimSun"/>
      <w:b/>
      <w:bCs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515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16"/>
      <w:szCs w:val="16"/>
    </w:rPr>
  </w:style>
  <w:style w:type="paragraph" w:styleId="Title">
    <w:name w:val="Title"/>
    <w:basedOn w:val="Normal"/>
    <w:qFormat/>
    <w:pPr>
      <w:jc w:val="center"/>
    </w:pPr>
    <w:rPr>
      <w:sz w:val="40"/>
      <w:szCs w:val="40"/>
    </w:rPr>
  </w:style>
  <w:style w:type="paragraph" w:styleId="Header">
    <w:name w:val="header"/>
    <w:basedOn w:val="Normal"/>
    <w:link w:val="HeaderChar"/>
    <w:rsid w:val="00BC5ABF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BC5ABF"/>
    <w:rPr>
      <w:rFonts w:ascii="Arial" w:eastAsia="Times New Roman" w:hAnsi="Arial" w:cs="Arial"/>
      <w:lang w:val="ru-RU" w:eastAsia="zh-CN"/>
    </w:rPr>
  </w:style>
  <w:style w:type="paragraph" w:styleId="Footer">
    <w:name w:val="footer"/>
    <w:basedOn w:val="Normal"/>
    <w:link w:val="FooterChar"/>
    <w:uiPriority w:val="99"/>
    <w:rsid w:val="00BC5ABF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ABF"/>
    <w:rPr>
      <w:rFonts w:ascii="Arial" w:eastAsia="Times New Roman" w:hAnsi="Arial" w:cs="Arial"/>
      <w:lang w:val="ru-RU" w:eastAsia="zh-CN"/>
    </w:rPr>
  </w:style>
  <w:style w:type="character" w:styleId="Hyperlink">
    <w:name w:val="Hyperlink"/>
    <w:basedOn w:val="DefaultParagraphFont"/>
    <w:rsid w:val="0071080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71080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7748F"/>
    <w:pPr>
      <w:ind w:left="720"/>
      <w:contextualSpacing/>
    </w:pPr>
  </w:style>
  <w:style w:type="table" w:styleId="TableGrid">
    <w:name w:val="Table Grid"/>
    <w:basedOn w:val="TableNormal"/>
    <w:uiPriority w:val="59"/>
    <w:rsid w:val="00D209C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2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9C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3822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7B03C2"/>
    <w:rPr>
      <w:rFonts w:ascii="Arial" w:hAnsi="Arial" w:cs="Arial"/>
      <w:b/>
      <w:bCs/>
      <w:lang w:val="ru-RU" w:eastAsia="zh-CN"/>
    </w:rPr>
  </w:style>
  <w:style w:type="paragraph" w:styleId="NormalWeb">
    <w:name w:val="Normal (Web)"/>
    <w:basedOn w:val="Normal"/>
    <w:uiPriority w:val="99"/>
    <w:semiHidden/>
    <w:unhideWhenUsed/>
    <w:rsid w:val="00175F5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semiHidden/>
    <w:rsid w:val="008515B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zh-CN"/>
    </w:rPr>
  </w:style>
  <w:style w:type="paragraph" w:customStyle="1" w:styleId="p1">
    <w:name w:val="p1"/>
    <w:basedOn w:val="Normal"/>
    <w:rsid w:val="008515B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s1">
    <w:name w:val="s1"/>
    <w:basedOn w:val="DefaultParagraphFont"/>
    <w:rsid w:val="008515B1"/>
  </w:style>
  <w:style w:type="paragraph" w:customStyle="1" w:styleId="p2">
    <w:name w:val="p2"/>
    <w:basedOn w:val="Normal"/>
    <w:rsid w:val="008515B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7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3000/api-docs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du@cbsystematics.com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5" Type="http://schemas.openxmlformats.org/officeDocument/2006/relationships/hyperlink" Target="itvdn.com" TargetMode="External"/><Relationship Id="rId4" Type="http://schemas.openxmlformats.org/officeDocument/2006/relationships/hyperlink" Target="edu.cbsystematic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&#1055;&#1083;&#1072;&#1085;%20&#1091;&#1088;&#1086;&#1082;&#1072;%20(&#1096;&#1072;&#1073;&#1083;&#1086;&#1085;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5B7A8-C8A1-4CCB-BA92-E872CA863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План урока (шаблон).dot</Template>
  <TotalTime>1726</TotalTime>
  <Pages>7</Pages>
  <Words>7169</Words>
  <Characters>4087</Characters>
  <Application>Microsoft Office Word</Application>
  <DocSecurity>0</DocSecurity>
  <Lines>34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Dmitriy Okhrimenko</cp:lastModifiedBy>
  <cp:revision>18</cp:revision>
  <cp:lastPrinted>2000-09-01T09:40:00Z</cp:lastPrinted>
  <dcterms:created xsi:type="dcterms:W3CDTF">2024-05-21T00:15:00Z</dcterms:created>
  <dcterms:modified xsi:type="dcterms:W3CDTF">2025-12-12T11:59:00Z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1049</vt:lpwstr>
  </property>
</Properties>
</file>